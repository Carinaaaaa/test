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8CAB3" w14:textId="77777777" w:rsidR="00837B7E" w:rsidRPr="00A21AE8" w:rsidRDefault="00837B7E" w:rsidP="00752825">
      <w:pPr>
        <w:rPr>
          <w:b/>
          <w:sz w:val="18"/>
          <w:szCs w:val="18"/>
          <w:lang w:val="en-US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3532"/>
        <w:gridCol w:w="2837"/>
        <w:gridCol w:w="2554"/>
      </w:tblGrid>
      <w:tr w:rsidR="00EB09AA" w14:paraId="656C50B3" w14:textId="77777777" w:rsidTr="00EB09AA"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E9B3" w14:textId="77777777" w:rsidR="00EB09AA" w:rsidRDefault="00EB09AA">
            <w:pPr>
              <w:jc w:val="left"/>
              <w:rPr>
                <w:b/>
                <w:lang w:val="en-US"/>
              </w:rPr>
            </w:pPr>
            <w:r>
              <w:rPr>
                <w:b/>
                <w:lang w:val="ro-RO"/>
              </w:rPr>
              <w:t>INFORMATICĂ APLICATĂ</w:t>
            </w:r>
            <w:r>
              <w:rPr>
                <w:b/>
                <w:lang w:val="en-US"/>
              </w:rPr>
              <w:t xml:space="preserve"> </w:t>
            </w:r>
          </w:p>
          <w:p w14:paraId="0F966C78" w14:textId="77777777" w:rsidR="00EB09AA" w:rsidRDefault="00EB09AA">
            <w:pPr>
              <w:ind w:left="0"/>
              <w:rPr>
                <w:b/>
                <w:lang w:val="en-US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BF590" w14:textId="77777777" w:rsidR="00EB09AA" w:rsidRDefault="00EB09AA">
            <w:pPr>
              <w:ind w:left="0"/>
              <w:rPr>
                <w:b/>
                <w:lang w:val="ro-RO"/>
              </w:rPr>
            </w:pPr>
            <w:r>
              <w:rPr>
                <w:b/>
                <w:lang w:val="en-US"/>
              </w:rPr>
              <w:t>FI</w:t>
            </w:r>
            <w:r>
              <w:rPr>
                <w:b/>
                <w:lang w:val="ro-RO"/>
              </w:rPr>
              <w:t>ŞĂ DE LUCRU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8511A" w14:textId="77777777" w:rsidR="00EB09AA" w:rsidRDefault="0061322B">
            <w:pPr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LAB2</w:t>
            </w:r>
          </w:p>
        </w:tc>
      </w:tr>
      <w:tr w:rsidR="00EB09AA" w14:paraId="25993E0E" w14:textId="77777777" w:rsidTr="00EB09AA">
        <w:tc>
          <w:tcPr>
            <w:tcW w:w="8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0BF58" w14:textId="77777777" w:rsidR="00EB09AA" w:rsidRDefault="00321442">
            <w:pPr>
              <w:jc w:val="left"/>
              <w:rPr>
                <w:b/>
                <w:lang w:val="ro-RO"/>
              </w:rPr>
            </w:pPr>
            <w:r>
              <w:rPr>
                <w:lang w:val="en-US"/>
              </w:rPr>
              <w:t>ARHITECTURA HARDWARE A</w:t>
            </w:r>
            <w:r w:rsidR="00EB09AA">
              <w:rPr>
                <w:lang w:val="en-US"/>
              </w:rPr>
              <w:t xml:space="preserve"> SISTEMELOR DE CALCUL</w:t>
            </w:r>
          </w:p>
        </w:tc>
      </w:tr>
    </w:tbl>
    <w:p w14:paraId="02EE6393" w14:textId="77777777" w:rsidR="00EB09AA" w:rsidRDefault="00EB09AA" w:rsidP="00752825">
      <w:pPr>
        <w:rPr>
          <w:b/>
          <w:sz w:val="18"/>
          <w:szCs w:val="18"/>
          <w:lang w:val="en-US"/>
        </w:rPr>
      </w:pPr>
    </w:p>
    <w:p w14:paraId="0E6EB2A1" w14:textId="77777777" w:rsidR="00752825" w:rsidRPr="00D51E6A" w:rsidRDefault="00A637F5" w:rsidP="00752825">
      <w:pPr>
        <w:rPr>
          <w:lang w:val="ro-RO"/>
        </w:rPr>
      </w:pPr>
      <w:r w:rsidRPr="00E17868">
        <w:rPr>
          <w:b/>
          <w:u w:val="single"/>
          <w:lang w:val="en-US"/>
        </w:rPr>
        <w:t>ENUNȚ:</w:t>
      </w:r>
      <w:r w:rsidR="00F02B8E" w:rsidRPr="00D51E6A">
        <w:rPr>
          <w:lang w:val="en-US"/>
        </w:rPr>
        <w:t xml:space="preserve"> </w:t>
      </w:r>
      <w:r w:rsidR="00EC3DA8" w:rsidRPr="00D51E6A">
        <w:rPr>
          <w:lang w:val="en-US"/>
        </w:rPr>
        <w:t>Pornind de la arhitectura unui sistem de calcul se vor parcurge activitățile:</w:t>
      </w:r>
    </w:p>
    <w:p w14:paraId="47C7951E" w14:textId="77777777" w:rsidR="00EC3DA8" w:rsidRPr="00D51E6A" w:rsidRDefault="00EC3DA8" w:rsidP="00752825">
      <w:pPr>
        <w:pStyle w:val="ListParagraph"/>
        <w:numPr>
          <w:ilvl w:val="0"/>
          <w:numId w:val="6"/>
        </w:numPr>
        <w:rPr>
          <w:lang w:val="en-US"/>
        </w:rPr>
      </w:pPr>
      <w:r w:rsidRPr="00D51E6A">
        <w:rPr>
          <w:lang w:val="en-US"/>
        </w:rPr>
        <w:t>Aplicarea conceptelor teoretice de bază în scenarii practice</w:t>
      </w:r>
    </w:p>
    <w:p w14:paraId="4EB08D71" w14:textId="77777777" w:rsidR="00752825" w:rsidRPr="00D51E6A" w:rsidRDefault="00EC3DA8" w:rsidP="00752825">
      <w:pPr>
        <w:pStyle w:val="ListParagraph"/>
        <w:numPr>
          <w:ilvl w:val="0"/>
          <w:numId w:val="6"/>
        </w:numPr>
        <w:rPr>
          <w:lang w:val="en-US"/>
        </w:rPr>
      </w:pPr>
      <w:r w:rsidRPr="00D51E6A">
        <w:rPr>
          <w:lang w:val="en-US"/>
        </w:rPr>
        <w:t>Identificarea practică a elementelor unui sistem de calcul de tip stație de bază (PC)</w:t>
      </w:r>
    </w:p>
    <w:p w14:paraId="662F1751" w14:textId="77777777" w:rsidR="00936636" w:rsidRPr="00D51E6A" w:rsidRDefault="00EC3DA8" w:rsidP="00752825">
      <w:pPr>
        <w:pStyle w:val="ListParagraph"/>
        <w:numPr>
          <w:ilvl w:val="0"/>
          <w:numId w:val="6"/>
        </w:numPr>
        <w:rPr>
          <w:lang w:val="en-US"/>
        </w:rPr>
      </w:pPr>
      <w:r w:rsidRPr="00D51E6A">
        <w:rPr>
          <w:lang w:val="en-US"/>
        </w:rPr>
        <w:t>Monitorizarea</w:t>
      </w:r>
      <w:r w:rsidR="00321442" w:rsidRPr="00D51E6A">
        <w:rPr>
          <w:lang w:val="en-US"/>
        </w:rPr>
        <w:t xml:space="preserve"> resurselor din arhitectura hardware</w:t>
      </w:r>
      <w:r w:rsidRPr="00D51E6A">
        <w:rPr>
          <w:lang w:val="en-US"/>
        </w:rPr>
        <w:t xml:space="preserve"> prin utilitare specifice</w:t>
      </w:r>
    </w:p>
    <w:p w14:paraId="379E7483" w14:textId="5C45FA08" w:rsidR="000B37EE" w:rsidRPr="00E17868" w:rsidRDefault="00A637F5" w:rsidP="00EC3DA8">
      <w:pPr>
        <w:rPr>
          <w:b/>
          <w:u w:val="single"/>
          <w:lang w:val="en-US"/>
        </w:rPr>
      </w:pPr>
      <w:r w:rsidRPr="00E17868">
        <w:rPr>
          <w:b/>
          <w:u w:val="single"/>
          <w:lang w:val="en-US"/>
        </w:rPr>
        <w:t>CERINȚE:</w:t>
      </w:r>
    </w:p>
    <w:p w14:paraId="51232F45" w14:textId="7011807F" w:rsidR="008F2F23" w:rsidRPr="008F2F23" w:rsidRDefault="008F2F23" w:rsidP="00E1786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b/>
          <w:lang w:val="ro-RO"/>
        </w:rPr>
      </w:pPr>
      <w:r>
        <w:rPr>
          <w:b/>
          <w:lang w:val="ro-RO"/>
        </w:rPr>
        <w:t xml:space="preserve">(40 min) </w:t>
      </w:r>
      <w:r w:rsidRPr="008F2F23">
        <w:rPr>
          <w:b/>
          <w:lang w:val="ro-RO"/>
        </w:rPr>
        <w:t>Configurația rețelei personale (Home Network) – arhitectura hardware</w:t>
      </w:r>
    </w:p>
    <w:p w14:paraId="225F94D8" w14:textId="4AAA6ADC" w:rsidR="008F2F23" w:rsidRDefault="008F2F23" w:rsidP="008F2F23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 xml:space="preserve">Alegeți 3 componente fizice principale din arhitectura sistemului de calcul pe care operați (PC/laptop): </w:t>
      </w:r>
      <w:r w:rsidRPr="008F2F23">
        <w:rPr>
          <w:i/>
          <w:iCs/>
          <w:lang w:val="ro-RO"/>
        </w:rPr>
        <w:t>CPU, sursă, memorie RAM, placă video, placă de bază, placă de rețea</w:t>
      </w:r>
      <w:r>
        <w:rPr>
          <w:lang w:val="ro-RO"/>
        </w:rPr>
        <w:t xml:space="preserve">. Pentru fiecare element din arhitectura propusă, se va realiza o descriere tehnică pornind de la fișele de catalog accesate la furnizorii oficiali:  </w:t>
      </w:r>
    </w:p>
    <w:p w14:paraId="47DDEAB3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denumire completă a echipamentului</w:t>
      </w:r>
    </w:p>
    <w:p w14:paraId="2781B2C4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codul de identificare (</w:t>
      </w:r>
      <w:r>
        <w:rPr>
          <w:i/>
          <w:iCs/>
          <w:lang w:val="ro-RO"/>
        </w:rPr>
        <w:t>Part Number</w:t>
      </w:r>
      <w:r>
        <w:rPr>
          <w:lang w:val="ro-RO"/>
        </w:rPr>
        <w:t>)</w:t>
      </w:r>
    </w:p>
    <w:p w14:paraId="35B3C599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10 specificații relevante din fișa de catalog</w:t>
      </w:r>
    </w:p>
    <w:p w14:paraId="271E83F6" w14:textId="77777777" w:rsidR="008F2F23" w:rsidRDefault="008F2F23" w:rsidP="008F2F23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 xml:space="preserve">Pentru fiecare componentă, se vor descrie conectori/porturi: </w:t>
      </w:r>
    </w:p>
    <w:p w14:paraId="58B93E9F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Denumirea conectorului/portului</w:t>
      </w:r>
    </w:p>
    <w:p w14:paraId="55A433D3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Funcția conectorului/portului: transport date/alimentare</w:t>
      </w:r>
    </w:p>
    <w:p w14:paraId="17650C3B" w14:textId="77777777" w:rsidR="008F2F23" w:rsidRDefault="008F2F23" w:rsidP="008F2F23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Pentru interfața de comunicare cu dispozitive I/O, se vor specifica</w:t>
      </w:r>
    </w:p>
    <w:p w14:paraId="1A930076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Denumirea porturilor/ conectorilor</w:t>
      </w:r>
    </w:p>
    <w:p w14:paraId="14857E38" w14:textId="77777777" w:rsidR="008F2F23" w:rsidRDefault="008F2F23" w:rsidP="008F2F23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lang w:val="ro-RO"/>
        </w:rPr>
        <w:t>Dispozitivul I/O deservit de conector</w:t>
      </w:r>
    </w:p>
    <w:p w14:paraId="6047EB88" w14:textId="75CDA94A" w:rsidR="008F2F23" w:rsidRDefault="008F2F23" w:rsidP="008F2F23">
      <w:p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u w:val="single"/>
          <w:lang w:val="ro-RO"/>
        </w:rPr>
        <w:t>Nota 1.</w:t>
      </w:r>
      <w:r>
        <w:rPr>
          <w:lang w:val="ro-RO"/>
        </w:rPr>
        <w:t xml:space="preserve"> Pct.1.</w:t>
      </w:r>
      <w:r w:rsidR="003A57DC">
        <w:rPr>
          <w:lang w:val="ro-RO"/>
        </w:rPr>
        <w:t>b</w:t>
      </w:r>
      <w:r>
        <w:rPr>
          <w:lang w:val="ro-RO"/>
        </w:rPr>
        <w:t xml:space="preserve"> – pot fi prezentate imagini (poze făcute componentelor/ conectorilor/ porturilor)</w:t>
      </w:r>
    </w:p>
    <w:p w14:paraId="42239B4B" w14:textId="6E48CE77" w:rsidR="008F2F23" w:rsidRDefault="008F2F23" w:rsidP="008F2F23">
      <w:p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>
        <w:rPr>
          <w:u w:val="single"/>
          <w:lang w:val="ro-RO"/>
        </w:rPr>
        <w:t>Nota 2.</w:t>
      </w:r>
      <w:r>
        <w:rPr>
          <w:lang w:val="ro-RO"/>
        </w:rPr>
        <w:t xml:space="preserve"> Pct.1.</w:t>
      </w:r>
      <w:r w:rsidR="003A57DC">
        <w:rPr>
          <w:lang w:val="ro-RO"/>
        </w:rPr>
        <w:t>c</w:t>
      </w:r>
      <w:r>
        <w:rPr>
          <w:lang w:val="ro-RO"/>
        </w:rPr>
        <w:t xml:space="preserve"> – se vor atașa imagini (poză făcută interfeței de conectare cu dispozitive I/O)</w:t>
      </w:r>
    </w:p>
    <w:p w14:paraId="3F70E91F" w14:textId="77777777" w:rsidR="00DE0C2B" w:rsidRDefault="00DE0C2B" w:rsidP="008F2F23">
      <w:p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2275"/>
        <w:gridCol w:w="2302"/>
        <w:gridCol w:w="2300"/>
        <w:gridCol w:w="2329"/>
      </w:tblGrid>
      <w:tr w:rsidR="00EC5EBA" w14:paraId="293FB44A" w14:textId="77777777" w:rsidTr="00DE0C2B">
        <w:tc>
          <w:tcPr>
            <w:tcW w:w="2337" w:type="dxa"/>
          </w:tcPr>
          <w:p w14:paraId="0C2CE566" w14:textId="77777777" w:rsidR="00DE0C2B" w:rsidRDefault="00DE0C2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</w:p>
        </w:tc>
        <w:tc>
          <w:tcPr>
            <w:tcW w:w="2337" w:type="dxa"/>
          </w:tcPr>
          <w:p w14:paraId="31692391" w14:textId="3F5B00A7" w:rsidR="00DE0C2B" w:rsidRDefault="00DE0C2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CPU</w:t>
            </w:r>
          </w:p>
        </w:tc>
        <w:tc>
          <w:tcPr>
            <w:tcW w:w="2338" w:type="dxa"/>
          </w:tcPr>
          <w:p w14:paraId="29863D48" w14:textId="65D2AD4A" w:rsidR="00DE0C2B" w:rsidRDefault="00A427AC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Placă video</w:t>
            </w:r>
          </w:p>
        </w:tc>
        <w:tc>
          <w:tcPr>
            <w:tcW w:w="2338" w:type="dxa"/>
          </w:tcPr>
          <w:p w14:paraId="1DE9B133" w14:textId="026BA6EE" w:rsidR="00DE0C2B" w:rsidRDefault="00A427AC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Memorie RAM</w:t>
            </w:r>
          </w:p>
        </w:tc>
      </w:tr>
      <w:tr w:rsidR="00EC5EBA" w14:paraId="639FC3D8" w14:textId="77777777" w:rsidTr="00DE0C2B">
        <w:tc>
          <w:tcPr>
            <w:tcW w:w="2337" w:type="dxa"/>
          </w:tcPr>
          <w:p w14:paraId="0BF44EA8" w14:textId="6A37EFCA" w:rsidR="00DE0C2B" w:rsidRDefault="00452B04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a.i.</w:t>
            </w:r>
          </w:p>
        </w:tc>
        <w:tc>
          <w:tcPr>
            <w:tcW w:w="2337" w:type="dxa"/>
          </w:tcPr>
          <w:p w14:paraId="367A395B" w14:textId="0D397FF5" w:rsidR="00DE0C2B" w:rsidRDefault="00A427AC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>Intel®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EFF9FE"/>
              </w:rPr>
              <w:t>i5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EFF9FE"/>
              </w:rPr>
              <w:t xml:space="preserve"> 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>10210U</w:t>
            </w:r>
            <w:r w:rsidR="009A37B7"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r w:rsidR="009A37B7"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EFF9FE"/>
              </w:rPr>
              <w:t>Comet Lake</w:t>
            </w:r>
          </w:p>
        </w:tc>
        <w:tc>
          <w:tcPr>
            <w:tcW w:w="2338" w:type="dxa"/>
          </w:tcPr>
          <w:p w14:paraId="09F725FD" w14:textId="514439CA" w:rsidR="00DE0C2B" w:rsidRDefault="009A37B7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>nVidia GeForce MX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EFF9FE"/>
              </w:rPr>
              <w:t>MX350</w:t>
            </w:r>
          </w:p>
        </w:tc>
        <w:tc>
          <w:tcPr>
            <w:tcW w:w="2338" w:type="dxa"/>
          </w:tcPr>
          <w:p w14:paraId="69790ACA" w14:textId="02FCCF80" w:rsidR="00DE0C2B" w:rsidRDefault="009A37B7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>DDR4</w:t>
            </w:r>
          </w:p>
        </w:tc>
      </w:tr>
      <w:tr w:rsidR="00EC5EBA" w14:paraId="215350E0" w14:textId="77777777" w:rsidTr="00DE0C2B">
        <w:tc>
          <w:tcPr>
            <w:tcW w:w="2337" w:type="dxa"/>
          </w:tcPr>
          <w:p w14:paraId="032914DB" w14:textId="658E85A8" w:rsidR="00DE0C2B" w:rsidRDefault="00452B04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a.ii.</w:t>
            </w:r>
          </w:p>
        </w:tc>
        <w:tc>
          <w:tcPr>
            <w:tcW w:w="2337" w:type="dxa"/>
          </w:tcPr>
          <w:p w14:paraId="5A11D1CD" w14:textId="324C95A2" w:rsidR="00DE0C2B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  <w:tc>
          <w:tcPr>
            <w:tcW w:w="2338" w:type="dxa"/>
          </w:tcPr>
          <w:p w14:paraId="78AA80CF" w14:textId="3F152F09" w:rsidR="00DE0C2B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  <w:tc>
          <w:tcPr>
            <w:tcW w:w="2338" w:type="dxa"/>
          </w:tcPr>
          <w:p w14:paraId="401C8627" w14:textId="2ABA352D" w:rsidR="00DE0C2B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EC5EBA" w14:paraId="14B883C2" w14:textId="77777777" w:rsidTr="00DE0C2B">
        <w:tc>
          <w:tcPr>
            <w:tcW w:w="2337" w:type="dxa"/>
          </w:tcPr>
          <w:p w14:paraId="14525886" w14:textId="51A5A1E2" w:rsidR="00DE0C2B" w:rsidRDefault="00452B04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a.iii.</w:t>
            </w:r>
          </w:p>
        </w:tc>
        <w:tc>
          <w:tcPr>
            <w:tcW w:w="2337" w:type="dxa"/>
          </w:tcPr>
          <w:p w14:paraId="1F6B7FBB" w14:textId="77777777" w:rsidR="00DE0C2B" w:rsidRPr="009A37B7" w:rsidRDefault="009A37B7" w:rsidP="008F2F23">
            <w:pPr>
              <w:autoSpaceDE w:val="0"/>
              <w:autoSpaceDN w:val="0"/>
              <w:adjustRightInd w:val="0"/>
              <w:ind w:left="0" w:right="0"/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</w:pPr>
            <w:r w:rsidRPr="009A37B7"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  <w:t>Numă</w:t>
            </w:r>
            <w:r w:rsidRPr="009A37B7"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  <w:t>r nuclee</w:t>
            </w:r>
            <w:r w:rsidRPr="009A37B7"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  <w:t>: 4</w:t>
            </w:r>
          </w:p>
          <w:p w14:paraId="09156559" w14:textId="77777777" w:rsidR="009A37B7" w:rsidRPr="009A37B7" w:rsidRDefault="009A37B7" w:rsidP="008F2F23">
            <w:pPr>
              <w:autoSpaceDE w:val="0"/>
              <w:autoSpaceDN w:val="0"/>
              <w:adjustRightInd w:val="0"/>
              <w:ind w:left="0" w:right="0"/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</w:pPr>
            <w:r w:rsidRPr="009A37B7"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  <w:t>Frecvență nominală: 1.6GHz</w:t>
            </w:r>
          </w:p>
          <w:p w14:paraId="361ADA88" w14:textId="5B071033" w:rsidR="009A37B7" w:rsidRDefault="009A37B7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 w:rsidRPr="009A37B7">
              <w:rPr>
                <w:rFonts w:ascii="Helvetica" w:hAnsi="Helvetica" w:cs="Helvetica"/>
                <w:color w:val="000000" w:themeColor="text1"/>
                <w:sz w:val="21"/>
                <w:szCs w:val="21"/>
                <w:shd w:val="clear" w:color="auto" w:fill="EFF9FE"/>
              </w:rPr>
              <w:t>Cache</w:t>
            </w:r>
            <w:r>
              <w:rPr>
                <w:rFonts w:ascii="Helvetica" w:hAnsi="Helvetica" w:cs="Helvetica"/>
                <w:color w:val="888888"/>
                <w:sz w:val="21"/>
                <w:szCs w:val="21"/>
                <w:shd w:val="clear" w:color="auto" w:fill="EFF9FE"/>
              </w:rPr>
              <w:t xml:space="preserve">: 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EFF9FE"/>
              </w:rPr>
              <w:t>6144 KB</w:t>
            </w:r>
          </w:p>
        </w:tc>
        <w:tc>
          <w:tcPr>
            <w:tcW w:w="2338" w:type="dxa"/>
          </w:tcPr>
          <w:p w14:paraId="6D876C6C" w14:textId="77777777" w:rsidR="00DE0C2B" w:rsidRDefault="003D38E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Capacitate memorie video: 2048 MB</w:t>
            </w:r>
          </w:p>
          <w:p w14:paraId="1E58B25A" w14:textId="77777777" w:rsidR="003D38EB" w:rsidRDefault="003D38EB" w:rsidP="008F2F23">
            <w:pPr>
              <w:autoSpaceDE w:val="0"/>
              <w:autoSpaceDN w:val="0"/>
              <w:adjustRightInd w:val="0"/>
              <w:ind w:left="0" w:right="0"/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lang w:val="ro-RO"/>
              </w:rPr>
              <w:t xml:space="preserve">Tip memorie placă video: 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>GDDR5</w:t>
            </w:r>
          </w:p>
          <w:p w14:paraId="3F3E62AE" w14:textId="4F2CB7D9" w:rsidR="003D38EB" w:rsidRDefault="003D38E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FFFFFF"/>
              </w:rPr>
              <w:t xml:space="preserve">Tehnologii placă video: </w:t>
            </w:r>
            <w:r>
              <w:rPr>
                <w:rFonts w:ascii="Helvetica" w:hAnsi="Helvetica" w:cs="Helvetica"/>
                <w:color w:val="222222"/>
                <w:sz w:val="21"/>
                <w:szCs w:val="21"/>
                <w:shd w:val="clear" w:color="auto" w:fill="EFF9FE"/>
              </w:rPr>
              <w:t>DirectX 12 GeForce Experience</w:t>
            </w:r>
          </w:p>
        </w:tc>
        <w:tc>
          <w:tcPr>
            <w:tcW w:w="2338" w:type="dxa"/>
          </w:tcPr>
          <w:p w14:paraId="0FB54F29" w14:textId="77777777" w:rsidR="00DE0C2B" w:rsidRDefault="003D38E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Sloturi ocupate: 1</w:t>
            </w:r>
          </w:p>
          <w:p w14:paraId="47EAF317" w14:textId="77777777" w:rsidR="003D38EB" w:rsidRDefault="003D38E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Capacitate memorie: 8 GB</w:t>
            </w:r>
          </w:p>
          <w:p w14:paraId="575C8DCB" w14:textId="77778B55" w:rsidR="003D38EB" w:rsidRPr="003D38EB" w:rsidRDefault="003D38EB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 w:rsidRPr="003D38EB">
              <w:rPr>
                <w:rFonts w:ascii="Trebuchet MS" w:hAnsi="Trebuchet MS"/>
                <w:bCs/>
                <w:shd w:val="clear" w:color="auto" w:fill="F0EDEC"/>
              </w:rPr>
              <w:t>Frecventa (MHz)</w:t>
            </w:r>
            <w:r w:rsidRPr="003D38EB">
              <w:rPr>
                <w:rFonts w:ascii="Trebuchet MS" w:hAnsi="Trebuchet MS"/>
                <w:bCs/>
                <w:shd w:val="clear" w:color="auto" w:fill="F0EDEC"/>
              </w:rPr>
              <w:t>: 2133</w:t>
            </w:r>
          </w:p>
        </w:tc>
      </w:tr>
      <w:tr w:rsidR="00EC5EBA" w14:paraId="2CA3566B" w14:textId="77777777" w:rsidTr="00DE0C2B">
        <w:tc>
          <w:tcPr>
            <w:tcW w:w="2337" w:type="dxa"/>
          </w:tcPr>
          <w:p w14:paraId="05A3693F" w14:textId="1DF0ECBB" w:rsidR="00DE0C2B" w:rsidRDefault="00EC5EBA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b.i.</w:t>
            </w:r>
          </w:p>
        </w:tc>
        <w:tc>
          <w:tcPr>
            <w:tcW w:w="2337" w:type="dxa"/>
          </w:tcPr>
          <w:p w14:paraId="6909391A" w14:textId="7B9FA0DB" w:rsidR="00EC5EBA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 w:rsidRPr="00802202">
              <w:rPr>
                <w:lang w:val="ro-RO"/>
              </w:rPr>
              <w:t>FCBGA1528</w:t>
            </w:r>
          </w:p>
        </w:tc>
        <w:tc>
          <w:tcPr>
            <w:tcW w:w="2338" w:type="dxa"/>
          </w:tcPr>
          <w:p w14:paraId="21E08286" w14:textId="553C1C41" w:rsidR="00DE0C2B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 w:rsidRPr="00802202">
              <w:rPr>
                <w:lang w:val="ro-RO"/>
              </w:rPr>
              <w:t>PCI Express</w:t>
            </w:r>
          </w:p>
        </w:tc>
        <w:tc>
          <w:tcPr>
            <w:tcW w:w="2338" w:type="dxa"/>
          </w:tcPr>
          <w:p w14:paraId="3CFC0D9F" w14:textId="4FD38A57" w:rsidR="00DE0C2B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SO-DIMM</w:t>
            </w:r>
          </w:p>
        </w:tc>
      </w:tr>
      <w:tr w:rsidR="00EC5EBA" w14:paraId="705E95C8" w14:textId="77777777" w:rsidTr="00DE0C2B">
        <w:tc>
          <w:tcPr>
            <w:tcW w:w="2337" w:type="dxa"/>
          </w:tcPr>
          <w:p w14:paraId="11370F8E" w14:textId="3EB681A0" w:rsidR="00DE0C2B" w:rsidRDefault="00EC5EBA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b.ii.</w:t>
            </w:r>
          </w:p>
        </w:tc>
        <w:tc>
          <w:tcPr>
            <w:tcW w:w="2337" w:type="dxa"/>
          </w:tcPr>
          <w:p w14:paraId="085C7569" w14:textId="2A5ECFC6" w:rsidR="00DE0C2B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Alimentare + transport date</w:t>
            </w:r>
          </w:p>
        </w:tc>
        <w:tc>
          <w:tcPr>
            <w:tcW w:w="2338" w:type="dxa"/>
          </w:tcPr>
          <w:p w14:paraId="5E10E0CF" w14:textId="479CC6FA" w:rsidR="00DE0C2B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Alimentare + transport date</w:t>
            </w:r>
          </w:p>
        </w:tc>
        <w:tc>
          <w:tcPr>
            <w:tcW w:w="2338" w:type="dxa"/>
          </w:tcPr>
          <w:p w14:paraId="488D50B9" w14:textId="7BF27E6D" w:rsidR="00DE0C2B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Alimentare+transport date</w:t>
            </w:r>
          </w:p>
        </w:tc>
      </w:tr>
      <w:tr w:rsidR="00EC5EBA" w14:paraId="25BC2EC5" w14:textId="77777777" w:rsidTr="00DE0C2B">
        <w:tc>
          <w:tcPr>
            <w:tcW w:w="2337" w:type="dxa"/>
          </w:tcPr>
          <w:p w14:paraId="77A50BEB" w14:textId="79FA5CF5" w:rsidR="00EC5EBA" w:rsidRDefault="00EC5EBA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c.i.</w:t>
            </w:r>
          </w:p>
        </w:tc>
        <w:tc>
          <w:tcPr>
            <w:tcW w:w="2337" w:type="dxa"/>
          </w:tcPr>
          <w:p w14:paraId="11C736BA" w14:textId="73EB4B53" w:rsidR="00DE0C2B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  <w:tc>
          <w:tcPr>
            <w:tcW w:w="2338" w:type="dxa"/>
          </w:tcPr>
          <w:p w14:paraId="228B36E5" w14:textId="648A2F99" w:rsidR="00DE0C2B" w:rsidRDefault="00802202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HDMI</w:t>
            </w:r>
          </w:p>
        </w:tc>
        <w:tc>
          <w:tcPr>
            <w:tcW w:w="2338" w:type="dxa"/>
          </w:tcPr>
          <w:p w14:paraId="51C5A0F1" w14:textId="67EFD4FF" w:rsidR="00DE0C2B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EC5EBA" w14:paraId="371FA04C" w14:textId="77777777" w:rsidTr="00DE0C2B">
        <w:tc>
          <w:tcPr>
            <w:tcW w:w="2337" w:type="dxa"/>
          </w:tcPr>
          <w:p w14:paraId="01F5C9E8" w14:textId="535548B1" w:rsidR="00EC5EBA" w:rsidRDefault="00EC5EBA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c.ii.</w:t>
            </w:r>
          </w:p>
        </w:tc>
        <w:tc>
          <w:tcPr>
            <w:tcW w:w="2337" w:type="dxa"/>
          </w:tcPr>
          <w:p w14:paraId="4D4F8D3E" w14:textId="24B5A7B7" w:rsidR="00EC5EBA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  <w:tc>
          <w:tcPr>
            <w:tcW w:w="2338" w:type="dxa"/>
          </w:tcPr>
          <w:p w14:paraId="7FEA53B2" w14:textId="68983595" w:rsidR="00EC5EBA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  <w:tc>
          <w:tcPr>
            <w:tcW w:w="2338" w:type="dxa"/>
          </w:tcPr>
          <w:p w14:paraId="5B99D224" w14:textId="76CB1958" w:rsidR="00EC5EBA" w:rsidRDefault="00B650DD" w:rsidP="008F2F23">
            <w:pPr>
              <w:autoSpaceDE w:val="0"/>
              <w:autoSpaceDN w:val="0"/>
              <w:adjustRightInd w:val="0"/>
              <w:ind w:left="0" w:right="0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</w:tbl>
    <w:p w14:paraId="69AC278C" w14:textId="77777777" w:rsidR="00DE0C2B" w:rsidRDefault="00DE0C2B" w:rsidP="008F2F23">
      <w:p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</w:p>
    <w:p w14:paraId="3C2B9D2C" w14:textId="70398469" w:rsidR="00E17868" w:rsidRDefault="00E17868" w:rsidP="008F2F23">
      <w:p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</w:p>
    <w:p w14:paraId="6999B1C5" w14:textId="2BA2E08E" w:rsidR="00E17868" w:rsidRDefault="00E17868" w:rsidP="008F2F23">
      <w:pPr>
        <w:autoSpaceDE w:val="0"/>
        <w:autoSpaceDN w:val="0"/>
        <w:adjustRightInd w:val="0"/>
        <w:spacing w:after="0" w:line="240" w:lineRule="auto"/>
        <w:ind w:right="0"/>
        <w:rPr>
          <w:lang w:val="ro-RO"/>
        </w:rPr>
      </w:pPr>
      <w:r w:rsidRPr="00E17868">
        <w:rPr>
          <w:b/>
          <w:bCs/>
          <w:lang w:val="ro-RO"/>
        </w:rPr>
        <w:t>Rezolvare:</w:t>
      </w:r>
      <w:r>
        <w:rPr>
          <w:lang w:val="ro-RO"/>
        </w:rPr>
        <w:t xml:space="preserve"> Se va realiza un tabel cu descrierea componentelor selectate mai sus</w:t>
      </w:r>
    </w:p>
    <w:p w14:paraId="3B03ADBD" w14:textId="172CEC40" w:rsidR="008F2F23" w:rsidRPr="008F2F23" w:rsidRDefault="008F2F23" w:rsidP="003164AE">
      <w:pPr>
        <w:pStyle w:val="ListParagraph"/>
        <w:ind w:left="142"/>
        <w:rPr>
          <w:lang w:val="ro-RO"/>
        </w:rPr>
      </w:pPr>
    </w:p>
    <w:p w14:paraId="5979389E" w14:textId="77777777" w:rsidR="000B37EE" w:rsidRPr="00D51E6A" w:rsidRDefault="00EC3DA8" w:rsidP="00EC3DA8">
      <w:pPr>
        <w:pStyle w:val="ListParagraph"/>
        <w:numPr>
          <w:ilvl w:val="0"/>
          <w:numId w:val="7"/>
        </w:numPr>
        <w:rPr>
          <w:b/>
          <w:lang w:val="en-US"/>
        </w:rPr>
      </w:pPr>
      <w:r w:rsidRPr="00D51E6A">
        <w:rPr>
          <w:b/>
          <w:lang w:val="en-US"/>
        </w:rPr>
        <w:t>(</w:t>
      </w:r>
      <w:r w:rsidR="00D54FB1" w:rsidRPr="00D51E6A">
        <w:rPr>
          <w:b/>
          <w:lang w:val="en-US"/>
        </w:rPr>
        <w:t>20</w:t>
      </w:r>
      <w:r w:rsidRPr="00D51E6A">
        <w:rPr>
          <w:b/>
          <w:lang w:val="en-US"/>
        </w:rPr>
        <w:t xml:space="preserve"> min) </w:t>
      </w:r>
      <w:r w:rsidRPr="00D51E6A">
        <w:rPr>
          <w:lang w:val="en-US"/>
        </w:rPr>
        <w:t xml:space="preserve">Se vor </w:t>
      </w:r>
      <w:r w:rsidR="00321442" w:rsidRPr="00D51E6A">
        <w:rPr>
          <w:lang w:val="en-US"/>
        </w:rPr>
        <w:t>descrie/monitoriza componentele unui sistem de calcul prin utilitarele Windows dedicate:</w:t>
      </w:r>
    </w:p>
    <w:p w14:paraId="1A7DE742" w14:textId="77777777" w:rsidR="00321442" w:rsidRPr="00EC5EBA" w:rsidRDefault="00321442" w:rsidP="00321442">
      <w:pPr>
        <w:pStyle w:val="ListParagraph"/>
        <w:numPr>
          <w:ilvl w:val="1"/>
          <w:numId w:val="7"/>
        </w:numPr>
        <w:rPr>
          <w:b/>
          <w:i/>
          <w:lang w:val="en-US"/>
        </w:rPr>
      </w:pPr>
      <w:r w:rsidRPr="00D51E6A">
        <w:rPr>
          <w:lang w:val="ro-RO"/>
        </w:rPr>
        <w:t xml:space="preserve">Utilitare UI: </w:t>
      </w:r>
      <w:r w:rsidRPr="00D51E6A">
        <w:rPr>
          <w:b/>
          <w:i/>
          <w:lang w:val="ro-RO"/>
        </w:rPr>
        <w:t>msinfo32, diskmgmt, devmgmt</w:t>
      </w:r>
    </w:p>
    <w:p w14:paraId="09F75B12" w14:textId="77777777" w:rsidR="00EC5EBA" w:rsidRDefault="00EC5EBA" w:rsidP="00EC5EBA">
      <w:pPr>
        <w:ind w:left="864"/>
        <w:rPr>
          <w:b/>
          <w:i/>
          <w:lang w:val="en-US"/>
        </w:rPr>
      </w:pPr>
    </w:p>
    <w:p w14:paraId="3E4AD3C4" w14:textId="792D7316" w:rsidR="00EC5EBA" w:rsidRDefault="00EC5EBA" w:rsidP="00EC5EBA">
      <w:pPr>
        <w:ind w:left="864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  <w:r>
        <w:rPr>
          <w:b/>
          <w:i/>
          <w:lang w:val="en-US"/>
        </w:rPr>
        <w:t xml:space="preserve">Msinfo32-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colectează informații despre computer și afișează o vizualizare cuprinzătoare a hardware-ului, componente de sistem, și software-ul mediu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; ajută la diagnosticarea problemelor de computer</w:t>
      </w:r>
    </w:p>
    <w:p w14:paraId="38F063B2" w14:textId="77777777" w:rsidR="00EC5EBA" w:rsidRPr="00EC5EBA" w:rsidRDefault="00EC5EBA" w:rsidP="00EC5EBA">
      <w:pPr>
        <w:ind w:left="864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575D574" w14:textId="4552D120" w:rsidR="00EC5EBA" w:rsidRDefault="00EC5EBA" w:rsidP="00EC5EBA">
      <w:pPr>
        <w:ind w:left="864"/>
        <w:rPr>
          <w:b/>
          <w:i/>
          <w:lang w:val="en-US"/>
        </w:rPr>
      </w:pPr>
      <w:r>
        <w:rPr>
          <w:b/>
          <w:i/>
          <w:lang w:val="en-US"/>
        </w:rPr>
        <w:t xml:space="preserve"> </w:t>
      </w:r>
      <w:r>
        <w:rPr>
          <w:b/>
          <w:i/>
          <w:noProof/>
          <w:lang w:val="en-US"/>
        </w:rPr>
        <w:drawing>
          <wp:inline distT="0" distB="0" distL="0" distR="0" wp14:anchorId="152D95D7" wp14:editId="653050EB">
            <wp:extent cx="5873750" cy="2488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35C3" w14:textId="70F5BF34" w:rsidR="00503BE1" w:rsidRPr="00B650DD" w:rsidRDefault="00503BE1" w:rsidP="00EC5EBA">
      <w:pPr>
        <w:ind w:left="864"/>
        <w:rPr>
          <w:lang w:val="en-US"/>
        </w:rPr>
      </w:pPr>
      <w:r>
        <w:rPr>
          <w:b/>
          <w:i/>
          <w:lang w:val="en-US"/>
        </w:rPr>
        <w:t xml:space="preserve">Diskmgmt – </w:t>
      </w:r>
      <w:r w:rsidRPr="00B650DD">
        <w:rPr>
          <w:lang w:val="en-US"/>
        </w:rPr>
        <w:t>se poate folosi pentru deschiderea ferestrei de Disk Management unde pot fi modificate formatul, partiția și denumirea discurilor</w:t>
      </w:r>
    </w:p>
    <w:p w14:paraId="0C020F23" w14:textId="3CE5899B" w:rsidR="00503BE1" w:rsidRDefault="00503BE1" w:rsidP="00EC5EBA">
      <w:pPr>
        <w:ind w:left="864"/>
        <w:rPr>
          <w:b/>
          <w:i/>
          <w:lang w:val="en-US"/>
        </w:rPr>
      </w:pPr>
      <w:r>
        <w:rPr>
          <w:b/>
          <w:i/>
          <w:noProof/>
          <w:lang w:val="en-US"/>
        </w:rPr>
        <w:drawing>
          <wp:inline distT="0" distB="0" distL="0" distR="0" wp14:anchorId="4CDCC823" wp14:editId="2320E7F6">
            <wp:extent cx="5943600" cy="3020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A513" w14:textId="5544E675" w:rsidR="00223163" w:rsidRPr="00B650DD" w:rsidRDefault="00503BE1" w:rsidP="00223163">
      <w:pPr>
        <w:ind w:left="864"/>
        <w:rPr>
          <w:lang w:val="en-US"/>
        </w:rPr>
      </w:pPr>
      <w:r>
        <w:rPr>
          <w:b/>
          <w:i/>
          <w:lang w:val="en-US"/>
        </w:rPr>
        <w:t xml:space="preserve">Devmgmt </w:t>
      </w:r>
      <w:r w:rsidRPr="00B650DD">
        <w:rPr>
          <w:lang w:val="en-US"/>
        </w:rPr>
        <w:t>– se folosește pentru deschiderea ferestrei Device Manager unde pot fi văzute componentele hardware atașate computerului și unde pentru fiecare dispozitiv, userul poate să facă update</w:t>
      </w:r>
      <w:r w:rsidR="00223163" w:rsidRPr="00B650DD">
        <w:rPr>
          <w:lang w:val="en-US"/>
        </w:rPr>
        <w:t xml:space="preserve"> driverelor, să sesizeze problemele dispozitivelor , să activeze sau să dezactiveze dispositive și să vadă proprietățile tehnice ale acestora</w:t>
      </w:r>
    </w:p>
    <w:p w14:paraId="220B1B36" w14:textId="4B8717D2" w:rsidR="00503BE1" w:rsidRPr="00EC5EBA" w:rsidRDefault="00503BE1" w:rsidP="00EC5EBA">
      <w:pPr>
        <w:ind w:left="864"/>
        <w:rPr>
          <w:b/>
          <w:i/>
          <w:lang w:val="en-US"/>
        </w:rPr>
      </w:pPr>
      <w:r w:rsidRPr="00503BE1">
        <w:rPr>
          <w:b/>
          <w:i/>
          <w:lang w:val="en-US"/>
        </w:rPr>
        <w:drawing>
          <wp:inline distT="0" distB="0" distL="0" distR="0" wp14:anchorId="18A9C076" wp14:editId="023BFAFE">
            <wp:extent cx="594360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8AFE" w14:textId="77777777" w:rsidR="00321442" w:rsidRPr="00223163" w:rsidRDefault="00321442" w:rsidP="0061322B">
      <w:pPr>
        <w:pStyle w:val="ListParagraph"/>
        <w:numPr>
          <w:ilvl w:val="1"/>
          <w:numId w:val="7"/>
        </w:numPr>
        <w:rPr>
          <w:lang w:val="en-US"/>
        </w:rPr>
      </w:pPr>
      <w:r w:rsidRPr="00D51E6A">
        <w:rPr>
          <w:lang w:val="en-US"/>
        </w:rPr>
        <w:t>Linia Comanda:</w:t>
      </w:r>
      <w:r w:rsidR="0061322B" w:rsidRPr="00D51E6A">
        <w:t xml:space="preserve"> </w:t>
      </w:r>
      <w:r w:rsidR="0061322B" w:rsidRPr="00D51E6A">
        <w:rPr>
          <w:b/>
          <w:i/>
          <w:lang w:val="en-US"/>
        </w:rPr>
        <w:t>Chkdsk, Defrag, Fdisk, DiskPart</w:t>
      </w:r>
      <w:r w:rsidR="005A6ACA">
        <w:rPr>
          <w:b/>
          <w:i/>
          <w:lang w:val="en-US"/>
        </w:rPr>
        <w:t>, Wmic</w:t>
      </w:r>
    </w:p>
    <w:p w14:paraId="4F4A01E0" w14:textId="1BC8DA13" w:rsidR="00223163" w:rsidRDefault="00223163" w:rsidP="00223163">
      <w:pPr>
        <w:rPr>
          <w:lang w:val="en-US"/>
        </w:rPr>
      </w:pPr>
      <w:r w:rsidRPr="00B650DD">
        <w:rPr>
          <w:b/>
          <w:lang w:val="en-US"/>
        </w:rPr>
        <w:t xml:space="preserve">    Chkdsk</w:t>
      </w:r>
      <w:r>
        <w:rPr>
          <w:lang w:val="en-US"/>
        </w:rPr>
        <w:t xml:space="preserve"> – se poate verifica integritatea hard diskului și se pot rezolva diverse erori ale sistemului</w:t>
      </w:r>
    </w:p>
    <w:p w14:paraId="73DC7C75" w14:textId="3B79FE92" w:rsidR="00223163" w:rsidRDefault="00223163" w:rsidP="00223163">
      <w:pPr>
        <w:rPr>
          <w:lang w:val="en-US"/>
        </w:rPr>
      </w:pPr>
      <w:r w:rsidRPr="00223163">
        <w:rPr>
          <w:lang w:val="en-US"/>
        </w:rPr>
        <w:drawing>
          <wp:inline distT="0" distB="0" distL="0" distR="0" wp14:anchorId="522809DE" wp14:editId="0B5C81AC">
            <wp:extent cx="5943600" cy="3331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CA9" w14:textId="7B04BA3E" w:rsidR="00223163" w:rsidRDefault="00223163" w:rsidP="00223163">
      <w:pPr>
        <w:rPr>
          <w:lang w:val="en-US"/>
        </w:rPr>
      </w:pPr>
      <w:r w:rsidRPr="00B650DD">
        <w:rPr>
          <w:b/>
          <w:lang w:val="en-US"/>
        </w:rPr>
        <w:t xml:space="preserve">DiskPart </w:t>
      </w:r>
      <w:r>
        <w:rPr>
          <w:lang w:val="en-US"/>
        </w:rPr>
        <w:t>– se folosește pentru gestionarea driverelor (discuri, partiții, volume, hard diskuri virtuale)</w:t>
      </w:r>
    </w:p>
    <w:p w14:paraId="35940F43" w14:textId="3B826FD8" w:rsidR="00223163" w:rsidRDefault="00223163" w:rsidP="00223163">
      <w:pPr>
        <w:rPr>
          <w:lang w:val="en-US"/>
        </w:rPr>
      </w:pPr>
      <w:r w:rsidRPr="00223163">
        <w:rPr>
          <w:lang w:val="en-US"/>
        </w:rPr>
        <w:drawing>
          <wp:inline distT="0" distB="0" distL="0" distR="0" wp14:anchorId="16097F52" wp14:editId="05663C11">
            <wp:extent cx="4328535" cy="27434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9CE0" w14:textId="1F344646" w:rsidR="00DE29FB" w:rsidRDefault="00DE29FB" w:rsidP="00223163">
      <w:pPr>
        <w:rPr>
          <w:lang w:val="en-US"/>
        </w:rPr>
      </w:pPr>
      <w:r w:rsidRPr="00B650DD">
        <w:rPr>
          <w:b/>
          <w:lang w:val="en-US"/>
        </w:rPr>
        <w:t>Wmic</w:t>
      </w:r>
      <w:r>
        <w:rPr>
          <w:lang w:val="en-US"/>
        </w:rPr>
        <w:t>-poate fi folosită pentru a obține o cantitate mare de informații despre computerul local sau remote și poate face modificări de configurație pentru mașinile remote</w:t>
      </w:r>
    </w:p>
    <w:p w14:paraId="786AA9E0" w14:textId="4E318819" w:rsidR="00DE29FB" w:rsidRDefault="00DE29FB" w:rsidP="00223163">
      <w:pPr>
        <w:rPr>
          <w:lang w:val="en-US"/>
        </w:rPr>
      </w:pPr>
      <w:r w:rsidRPr="00DE29FB">
        <w:rPr>
          <w:lang w:val="en-US"/>
        </w:rPr>
        <w:drawing>
          <wp:inline distT="0" distB="0" distL="0" distR="0" wp14:anchorId="5D3EF4C8" wp14:editId="1BDAB998">
            <wp:extent cx="5943600" cy="346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177D" w14:textId="6F903993" w:rsidR="00263118" w:rsidRDefault="00263118" w:rsidP="00263118">
      <w:pPr>
        <w:rPr>
          <w:lang w:val="en-US"/>
        </w:rPr>
      </w:pPr>
      <w:r w:rsidRPr="00B650DD">
        <w:rPr>
          <w:b/>
          <w:lang w:val="en-US"/>
        </w:rPr>
        <w:t>Defrag</w:t>
      </w:r>
      <w:r>
        <w:rPr>
          <w:lang w:val="en-US"/>
        </w:rPr>
        <w:t>- localizează și consolidează fișierele fragmentate de pe volumele locale, ajutând astfel la optimizarea performanței sistemului</w:t>
      </w:r>
    </w:p>
    <w:p w14:paraId="654FC952" w14:textId="74B229B5" w:rsidR="00263118" w:rsidRDefault="00263118" w:rsidP="00223163">
      <w:pPr>
        <w:rPr>
          <w:lang w:val="en-US"/>
        </w:rPr>
      </w:pPr>
      <w:r w:rsidRPr="00263118">
        <w:rPr>
          <w:lang w:val="en-US"/>
        </w:rPr>
        <w:drawing>
          <wp:inline distT="0" distB="0" distL="0" distR="0" wp14:anchorId="71F6EAF4" wp14:editId="11606A92">
            <wp:extent cx="5943600" cy="3425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A938" w14:textId="429B3F18" w:rsidR="00263118" w:rsidRPr="00223163" w:rsidRDefault="00263118" w:rsidP="00223163">
      <w:pPr>
        <w:rPr>
          <w:lang w:val="en-US"/>
        </w:rPr>
      </w:pPr>
      <w:r w:rsidRPr="00B650DD">
        <w:rPr>
          <w:b/>
          <w:lang w:val="en-US"/>
        </w:rPr>
        <w:t>Fdisk</w:t>
      </w:r>
      <w:r>
        <w:rPr>
          <w:lang w:val="en-US"/>
        </w:rPr>
        <w:t>- creează și șterge partiții pe hard drive</w:t>
      </w:r>
    </w:p>
    <w:p w14:paraId="676A1F11" w14:textId="4DD30104" w:rsidR="00321442" w:rsidRPr="00D51E6A" w:rsidRDefault="00E17868" w:rsidP="00321442">
      <w:pPr>
        <w:rPr>
          <w:lang w:val="en-US"/>
        </w:rPr>
      </w:pPr>
      <w:r w:rsidRPr="00E17868">
        <w:rPr>
          <w:b/>
          <w:bCs/>
          <w:lang w:val="en-US"/>
        </w:rPr>
        <w:t>Rezolvare:</w:t>
      </w:r>
      <w:r>
        <w:rPr>
          <w:lang w:val="en-US"/>
        </w:rPr>
        <w:t xml:space="preserve"> </w:t>
      </w:r>
      <w:r w:rsidR="00321442" w:rsidRPr="00D51E6A">
        <w:rPr>
          <w:lang w:val="en-US"/>
        </w:rPr>
        <w:t>Se va realiza un tabel cu descrierea rolului comenzii și a informațiilor returnate (capturi de ecran)</w:t>
      </w:r>
    </w:p>
    <w:p w14:paraId="0FE27579" w14:textId="77777777" w:rsidR="003164AE" w:rsidRPr="00D51E6A" w:rsidRDefault="00D54FB1" w:rsidP="00321442">
      <w:pPr>
        <w:pStyle w:val="ListParagraph"/>
        <w:numPr>
          <w:ilvl w:val="0"/>
          <w:numId w:val="7"/>
        </w:numPr>
      </w:pPr>
      <w:r w:rsidRPr="00D51E6A">
        <w:rPr>
          <w:b/>
          <w:lang w:val="en-US"/>
        </w:rPr>
        <w:t xml:space="preserve">(20 min) </w:t>
      </w:r>
      <w:r w:rsidR="0061322B" w:rsidRPr="00D51E6A">
        <w:rPr>
          <w:lang w:val="en-US"/>
        </w:rPr>
        <w:t xml:space="preserve">Se vor parcurge întrebările și se va/vor allege varianta/variantele corecte de răspuns, argumentând corectitudinea răspunsului </w:t>
      </w:r>
    </w:p>
    <w:p w14:paraId="7DC16AF6" w14:textId="77777777" w:rsidR="0061322B" w:rsidRPr="00D51E6A" w:rsidRDefault="0061322B" w:rsidP="0061322B">
      <w:pPr>
        <w:pStyle w:val="ListParagraph"/>
        <w:numPr>
          <w:ilvl w:val="0"/>
          <w:numId w:val="16"/>
        </w:numPr>
      </w:pPr>
      <w:r w:rsidRPr="00D51E6A">
        <w:t>Denumiți componenta hardware conectată la placa de bază prin intermediul unui conector IDE0:</w:t>
      </w:r>
    </w:p>
    <w:p w14:paraId="00314E91" w14:textId="77777777" w:rsidR="0061322B" w:rsidRPr="00D51E6A" w:rsidRDefault="0061322B" w:rsidP="0061322B">
      <w:pPr>
        <w:pStyle w:val="ListParagraph"/>
        <w:numPr>
          <w:ilvl w:val="0"/>
          <w:numId w:val="19"/>
        </w:numPr>
      </w:pPr>
      <w:r w:rsidRPr="00D51E6A">
        <w:t xml:space="preserve">DVD-RW   </w:t>
      </w:r>
    </w:p>
    <w:p w14:paraId="7E9FB310" w14:textId="77777777" w:rsidR="0061322B" w:rsidRPr="00D51E6A" w:rsidRDefault="0061322B" w:rsidP="0061322B">
      <w:pPr>
        <w:pStyle w:val="ListParagraph"/>
        <w:numPr>
          <w:ilvl w:val="0"/>
          <w:numId w:val="19"/>
        </w:numPr>
      </w:pPr>
      <w:r w:rsidRPr="00D51E6A">
        <w:t>Tastatură</w:t>
      </w:r>
    </w:p>
    <w:p w14:paraId="4FA57B54" w14:textId="77777777" w:rsidR="0061322B" w:rsidRPr="00DE29FB" w:rsidRDefault="0061322B" w:rsidP="0061322B">
      <w:pPr>
        <w:pStyle w:val="ListParagraph"/>
        <w:numPr>
          <w:ilvl w:val="0"/>
          <w:numId w:val="19"/>
        </w:numPr>
        <w:rPr>
          <w:highlight w:val="yellow"/>
        </w:rPr>
      </w:pPr>
      <w:r w:rsidRPr="00DE29FB">
        <w:rPr>
          <w:highlight w:val="yellow"/>
        </w:rPr>
        <w:t>HDD</w:t>
      </w:r>
    </w:p>
    <w:p w14:paraId="1A7919D0" w14:textId="77777777" w:rsidR="0061322B" w:rsidRDefault="0061322B" w:rsidP="0061322B">
      <w:pPr>
        <w:pStyle w:val="ListParagraph"/>
        <w:numPr>
          <w:ilvl w:val="0"/>
          <w:numId w:val="19"/>
        </w:numPr>
      </w:pPr>
      <w:r w:rsidRPr="00D51E6A">
        <w:t>Monitor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7843"/>
      </w:tblGrid>
      <w:tr w:rsidR="00D51E6A" w14:paraId="48809101" w14:textId="77777777" w:rsidTr="00D51E6A">
        <w:tc>
          <w:tcPr>
            <w:tcW w:w="7843" w:type="dxa"/>
          </w:tcPr>
          <w:p w14:paraId="32E0014D" w14:textId="3378A739" w:rsidR="00D51E6A" w:rsidRDefault="00D51E6A" w:rsidP="00D51E6A">
            <w:pPr>
              <w:ind w:left="0"/>
            </w:pPr>
            <w:r>
              <w:t>Justificare:</w:t>
            </w:r>
            <w:r w:rsidR="00DE29FB">
              <w:t xml:space="preserve"> </w:t>
            </w:r>
          </w:p>
          <w:p w14:paraId="569EBE6A" w14:textId="77777777" w:rsidR="00D51E6A" w:rsidRDefault="00D51E6A" w:rsidP="00D51E6A">
            <w:pPr>
              <w:ind w:left="0"/>
            </w:pPr>
          </w:p>
          <w:p w14:paraId="22FBC160" w14:textId="77777777" w:rsidR="00D51E6A" w:rsidRDefault="00D51E6A" w:rsidP="00D51E6A">
            <w:pPr>
              <w:ind w:left="0"/>
            </w:pPr>
          </w:p>
          <w:p w14:paraId="2F3643B0" w14:textId="725EEC61" w:rsidR="00D51E6A" w:rsidRDefault="00802202" w:rsidP="00D51E6A">
            <w:pPr>
              <w:ind w:left="0"/>
            </w:pPr>
            <w:r w:rsidRPr="00802202">
              <w:drawing>
                <wp:inline distT="0" distB="0" distL="0" distR="0" wp14:anchorId="3E9F339C" wp14:editId="500FC544">
                  <wp:extent cx="3054350" cy="2924801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42" cy="294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F792C" w14:textId="77777777" w:rsidR="00D51E6A" w:rsidRDefault="00D51E6A" w:rsidP="00D51E6A">
            <w:pPr>
              <w:ind w:left="0"/>
            </w:pPr>
          </w:p>
          <w:p w14:paraId="65687CB3" w14:textId="77777777" w:rsidR="00D51E6A" w:rsidRDefault="00D51E6A" w:rsidP="00D51E6A">
            <w:pPr>
              <w:ind w:left="0"/>
            </w:pPr>
          </w:p>
          <w:p w14:paraId="7484D88F" w14:textId="77777777" w:rsidR="00D51E6A" w:rsidRDefault="00D51E6A" w:rsidP="00D51E6A">
            <w:pPr>
              <w:ind w:left="0"/>
            </w:pPr>
          </w:p>
          <w:p w14:paraId="2774D79E" w14:textId="77777777" w:rsidR="00D51E6A" w:rsidRDefault="00D51E6A" w:rsidP="00D51E6A">
            <w:pPr>
              <w:ind w:left="0"/>
            </w:pPr>
          </w:p>
        </w:tc>
      </w:tr>
    </w:tbl>
    <w:p w14:paraId="0747AD95" w14:textId="77777777" w:rsidR="00D51E6A" w:rsidRPr="00D51E6A" w:rsidRDefault="00D51E6A" w:rsidP="00D51E6A">
      <w:pPr>
        <w:ind w:left="1224"/>
      </w:pPr>
    </w:p>
    <w:p w14:paraId="63DAD4EA" w14:textId="77777777" w:rsidR="0061322B" w:rsidRPr="00D51E6A" w:rsidRDefault="0061322B" w:rsidP="0061322B">
      <w:pPr>
        <w:pStyle w:val="ListParagraph"/>
        <w:numPr>
          <w:ilvl w:val="0"/>
          <w:numId w:val="16"/>
        </w:numPr>
      </w:pPr>
      <w:r w:rsidRPr="00D51E6A">
        <w:t>Placa de bază ATX folosește un conector de alimentare cu:</w:t>
      </w:r>
    </w:p>
    <w:p w14:paraId="5D270027" w14:textId="77777777" w:rsidR="0061322B" w:rsidRPr="00D51E6A" w:rsidRDefault="0061322B" w:rsidP="0061322B">
      <w:pPr>
        <w:pStyle w:val="ListParagraph"/>
        <w:numPr>
          <w:ilvl w:val="0"/>
          <w:numId w:val="20"/>
        </w:numPr>
      </w:pPr>
      <w:r w:rsidRPr="00D51E6A">
        <w:t>12 pini</w:t>
      </w:r>
    </w:p>
    <w:p w14:paraId="3C3DCEA1" w14:textId="77777777" w:rsidR="0061322B" w:rsidRPr="00D51E6A" w:rsidRDefault="0061322B" w:rsidP="0061322B">
      <w:pPr>
        <w:pStyle w:val="ListParagraph"/>
        <w:numPr>
          <w:ilvl w:val="0"/>
          <w:numId w:val="20"/>
        </w:numPr>
      </w:pPr>
      <w:r w:rsidRPr="00D51E6A">
        <w:t>16 pini</w:t>
      </w:r>
    </w:p>
    <w:p w14:paraId="2A2CD6FF" w14:textId="77777777" w:rsidR="0061322B" w:rsidRPr="00D51E6A" w:rsidRDefault="0061322B" w:rsidP="0061322B">
      <w:pPr>
        <w:pStyle w:val="ListParagraph"/>
        <w:numPr>
          <w:ilvl w:val="0"/>
          <w:numId w:val="20"/>
        </w:numPr>
      </w:pPr>
      <w:r w:rsidRPr="00D51E6A">
        <w:t>20 pini</w:t>
      </w:r>
    </w:p>
    <w:p w14:paraId="1540CCAE" w14:textId="77777777" w:rsidR="0061322B" w:rsidRDefault="0061322B" w:rsidP="0061322B">
      <w:pPr>
        <w:pStyle w:val="ListParagraph"/>
        <w:numPr>
          <w:ilvl w:val="0"/>
          <w:numId w:val="20"/>
        </w:numPr>
      </w:pPr>
      <w:r w:rsidRPr="00D51E6A">
        <w:t>40 pini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7985"/>
      </w:tblGrid>
      <w:tr w:rsidR="00D51E6A" w14:paraId="179BB809" w14:textId="77777777" w:rsidTr="00D51E6A">
        <w:tc>
          <w:tcPr>
            <w:tcW w:w="7985" w:type="dxa"/>
          </w:tcPr>
          <w:p w14:paraId="71F8F318" w14:textId="5AFC5CA3" w:rsidR="00D51E6A" w:rsidRDefault="00D51E6A" w:rsidP="00D51E6A">
            <w:pPr>
              <w:ind w:left="0"/>
            </w:pPr>
            <w:bookmarkStart w:id="0" w:name="_Hlk495306025"/>
            <w:r>
              <w:t>Justificare:</w:t>
            </w:r>
            <w:r w:rsidR="00DE29FB">
              <w:t xml:space="preserve"> 24 pini</w:t>
            </w:r>
          </w:p>
          <w:p w14:paraId="79270F30" w14:textId="6892C991" w:rsidR="00D51E6A" w:rsidRDefault="00D51E6A" w:rsidP="00D51E6A">
            <w:pPr>
              <w:ind w:left="0"/>
            </w:pPr>
          </w:p>
          <w:p w14:paraId="100C5C13" w14:textId="6215D284" w:rsidR="00B650DD" w:rsidRDefault="00B650DD" w:rsidP="00D51E6A">
            <w:pPr>
              <w:ind w:left="0"/>
            </w:pPr>
            <w:r w:rsidRPr="00B650DD">
              <w:drawing>
                <wp:inline distT="0" distB="0" distL="0" distR="0" wp14:anchorId="7A3A0A0F" wp14:editId="4DFB3BB3">
                  <wp:extent cx="4230623" cy="37325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425" cy="37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EA563" w14:textId="77777777" w:rsidR="00D51E6A" w:rsidRDefault="00D51E6A" w:rsidP="00D51E6A">
            <w:pPr>
              <w:ind w:left="0"/>
            </w:pPr>
          </w:p>
        </w:tc>
      </w:tr>
    </w:tbl>
    <w:bookmarkEnd w:id="0"/>
    <w:p w14:paraId="4BEFE86B" w14:textId="77777777" w:rsidR="0061322B" w:rsidRPr="00D51E6A" w:rsidRDefault="0061322B" w:rsidP="0061322B">
      <w:pPr>
        <w:pStyle w:val="ListParagraph"/>
        <w:numPr>
          <w:ilvl w:val="0"/>
          <w:numId w:val="16"/>
        </w:numPr>
      </w:pPr>
      <w:r w:rsidRPr="00D51E6A">
        <w:t>Un conector cablu VGA este dispus cu:</w:t>
      </w:r>
    </w:p>
    <w:p w14:paraId="4DB41EB9" w14:textId="77777777" w:rsidR="0061322B" w:rsidRPr="00D51E6A" w:rsidRDefault="0061322B" w:rsidP="0061322B">
      <w:pPr>
        <w:pStyle w:val="ListParagraph"/>
        <w:numPr>
          <w:ilvl w:val="0"/>
          <w:numId w:val="21"/>
        </w:numPr>
      </w:pPr>
      <w:r w:rsidRPr="00D51E6A">
        <w:t>5 pini</w:t>
      </w:r>
    </w:p>
    <w:p w14:paraId="120B6E7C" w14:textId="77777777" w:rsidR="0061322B" w:rsidRPr="00D51E6A" w:rsidRDefault="0061322B" w:rsidP="0061322B">
      <w:pPr>
        <w:pStyle w:val="ListParagraph"/>
        <w:numPr>
          <w:ilvl w:val="0"/>
          <w:numId w:val="21"/>
        </w:numPr>
      </w:pPr>
      <w:r w:rsidRPr="00D51E6A">
        <w:t>6 pini</w:t>
      </w:r>
    </w:p>
    <w:p w14:paraId="5B9A4544" w14:textId="77777777" w:rsidR="0061322B" w:rsidRPr="00D51E6A" w:rsidRDefault="0061322B" w:rsidP="0061322B">
      <w:pPr>
        <w:pStyle w:val="ListParagraph"/>
        <w:numPr>
          <w:ilvl w:val="0"/>
          <w:numId w:val="21"/>
        </w:numPr>
      </w:pPr>
      <w:r w:rsidRPr="00D51E6A">
        <w:t>10 pini</w:t>
      </w:r>
    </w:p>
    <w:p w14:paraId="486020B6" w14:textId="77777777" w:rsidR="0061322B" w:rsidRPr="00DE29FB" w:rsidRDefault="0061322B" w:rsidP="0061322B">
      <w:pPr>
        <w:pStyle w:val="ListParagraph"/>
        <w:numPr>
          <w:ilvl w:val="0"/>
          <w:numId w:val="21"/>
        </w:numPr>
        <w:rPr>
          <w:highlight w:val="yellow"/>
        </w:rPr>
      </w:pPr>
      <w:r w:rsidRPr="00DE29FB">
        <w:rPr>
          <w:highlight w:val="yellow"/>
        </w:rPr>
        <w:t>15 pini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7344"/>
      </w:tblGrid>
      <w:tr w:rsidR="00D51E6A" w14:paraId="7999913B" w14:textId="77777777" w:rsidTr="00112287">
        <w:trPr>
          <w:trHeight w:val="2511"/>
        </w:trPr>
        <w:tc>
          <w:tcPr>
            <w:tcW w:w="5817" w:type="dxa"/>
          </w:tcPr>
          <w:p w14:paraId="2AD3CC3F" w14:textId="07452B36" w:rsidR="00D51E6A" w:rsidRDefault="00D51E6A" w:rsidP="00E44D7E">
            <w:pPr>
              <w:ind w:left="0"/>
            </w:pPr>
            <w:r>
              <w:t>Justificare:</w:t>
            </w:r>
            <w:r w:rsidR="00112287">
              <w:t xml:space="preserve"> </w:t>
            </w:r>
          </w:p>
          <w:p w14:paraId="03976D52" w14:textId="3BCF29AA" w:rsidR="00112287" w:rsidRDefault="00112287" w:rsidP="00E44D7E">
            <w:pPr>
              <w:ind w:left="0"/>
            </w:pPr>
            <w:r w:rsidRPr="00112287">
              <w:drawing>
                <wp:inline distT="0" distB="0" distL="0" distR="0" wp14:anchorId="157E3F32" wp14:editId="3BDD4FED">
                  <wp:extent cx="4335389" cy="1136650"/>
                  <wp:effectExtent l="0" t="0" r="825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916" cy="113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F5678" w14:textId="77777777" w:rsidR="00D51E6A" w:rsidRDefault="00D51E6A" w:rsidP="00E44D7E">
            <w:pPr>
              <w:ind w:left="0"/>
            </w:pPr>
          </w:p>
          <w:p w14:paraId="70B4FB4E" w14:textId="77777777" w:rsidR="00D51E6A" w:rsidRDefault="00D51E6A" w:rsidP="00E44D7E">
            <w:pPr>
              <w:ind w:left="0"/>
            </w:pPr>
          </w:p>
          <w:p w14:paraId="6A19C4A3" w14:textId="77777777" w:rsidR="00D51E6A" w:rsidRDefault="00D51E6A" w:rsidP="00E44D7E">
            <w:pPr>
              <w:ind w:left="0"/>
            </w:pPr>
          </w:p>
        </w:tc>
      </w:tr>
    </w:tbl>
    <w:p w14:paraId="1365737B" w14:textId="77777777" w:rsidR="0061322B" w:rsidRPr="00D51E6A" w:rsidRDefault="0061322B" w:rsidP="0061322B">
      <w:pPr>
        <w:pStyle w:val="ListParagraph"/>
        <w:numPr>
          <w:ilvl w:val="0"/>
          <w:numId w:val="16"/>
        </w:numPr>
      </w:pPr>
      <w:r w:rsidRPr="00D51E6A">
        <w:t>Comanda pentru inspectarea erorilor de hard disk:</w:t>
      </w:r>
    </w:p>
    <w:p w14:paraId="360BF0A7" w14:textId="77777777" w:rsidR="0061322B" w:rsidRPr="00DE29FB" w:rsidRDefault="0061322B" w:rsidP="0061322B">
      <w:pPr>
        <w:pStyle w:val="ListParagraph"/>
        <w:numPr>
          <w:ilvl w:val="0"/>
          <w:numId w:val="22"/>
        </w:numPr>
        <w:rPr>
          <w:highlight w:val="yellow"/>
        </w:rPr>
      </w:pPr>
      <w:r w:rsidRPr="00DE29FB">
        <w:rPr>
          <w:highlight w:val="yellow"/>
        </w:rPr>
        <w:t>Chkdsk</w:t>
      </w:r>
    </w:p>
    <w:p w14:paraId="031C0EA3" w14:textId="77777777" w:rsidR="0061322B" w:rsidRPr="00D51E6A" w:rsidRDefault="0061322B" w:rsidP="0061322B">
      <w:pPr>
        <w:pStyle w:val="ListParagraph"/>
        <w:numPr>
          <w:ilvl w:val="0"/>
          <w:numId w:val="22"/>
        </w:numPr>
      </w:pPr>
      <w:r w:rsidRPr="00D51E6A">
        <w:t>Defrag</w:t>
      </w:r>
    </w:p>
    <w:p w14:paraId="666A4021" w14:textId="77777777" w:rsidR="0061322B" w:rsidRPr="00D51E6A" w:rsidRDefault="0061322B" w:rsidP="0061322B">
      <w:pPr>
        <w:pStyle w:val="ListParagraph"/>
        <w:numPr>
          <w:ilvl w:val="0"/>
          <w:numId w:val="22"/>
        </w:numPr>
      </w:pPr>
      <w:r w:rsidRPr="00D51E6A">
        <w:t>Fdisk</w:t>
      </w:r>
    </w:p>
    <w:p w14:paraId="152B25AF" w14:textId="77777777" w:rsidR="0061322B" w:rsidRDefault="0061322B" w:rsidP="0061322B">
      <w:pPr>
        <w:pStyle w:val="ListParagraph"/>
        <w:numPr>
          <w:ilvl w:val="0"/>
          <w:numId w:val="22"/>
        </w:numPr>
      </w:pPr>
      <w:r w:rsidRPr="00D51E6A">
        <w:t>DiskPart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7985"/>
      </w:tblGrid>
      <w:tr w:rsidR="00D51E6A" w14:paraId="75B00945" w14:textId="77777777" w:rsidTr="00D51E6A">
        <w:tc>
          <w:tcPr>
            <w:tcW w:w="7985" w:type="dxa"/>
          </w:tcPr>
          <w:p w14:paraId="33516013" w14:textId="77777777" w:rsidR="00D51E6A" w:rsidRDefault="00D51E6A" w:rsidP="00E44D7E">
            <w:pPr>
              <w:ind w:left="0"/>
            </w:pPr>
            <w:r>
              <w:t>Justificare:</w:t>
            </w:r>
          </w:p>
          <w:p w14:paraId="53DF86E7" w14:textId="77777777" w:rsidR="00D51E6A" w:rsidRDefault="00D51E6A" w:rsidP="00E44D7E">
            <w:pPr>
              <w:ind w:left="0"/>
            </w:pPr>
          </w:p>
          <w:p w14:paraId="41472921" w14:textId="77777777" w:rsidR="00D51E6A" w:rsidRDefault="00D51E6A" w:rsidP="00E44D7E">
            <w:pPr>
              <w:ind w:left="0"/>
            </w:pPr>
          </w:p>
          <w:p w14:paraId="6201AF54" w14:textId="3F5EA031" w:rsidR="00D51E6A" w:rsidRDefault="00112287" w:rsidP="00E44D7E">
            <w:pPr>
              <w:ind w:left="0"/>
            </w:pPr>
            <w:r w:rsidRPr="00112287">
              <w:drawing>
                <wp:inline distT="0" distB="0" distL="0" distR="0" wp14:anchorId="2C345444" wp14:editId="0EA912DC">
                  <wp:extent cx="3907137" cy="323215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835" cy="323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0A183" w14:textId="77777777" w:rsidR="0061322B" w:rsidRPr="00D51E6A" w:rsidRDefault="0061322B" w:rsidP="0061322B">
      <w:pPr>
        <w:pStyle w:val="ListParagraph"/>
        <w:numPr>
          <w:ilvl w:val="0"/>
          <w:numId w:val="16"/>
        </w:numPr>
      </w:pPr>
      <w:r w:rsidRPr="00D51E6A">
        <w:t>Slot-urile pentru plasarea memoriei RAM pe placa de bază sunt:</w:t>
      </w:r>
    </w:p>
    <w:p w14:paraId="7F210BC2" w14:textId="77777777" w:rsidR="0061322B" w:rsidRPr="00D51E6A" w:rsidRDefault="0061322B" w:rsidP="0061322B">
      <w:pPr>
        <w:pStyle w:val="ListParagraph"/>
        <w:numPr>
          <w:ilvl w:val="0"/>
          <w:numId w:val="24"/>
        </w:numPr>
      </w:pPr>
      <w:r w:rsidRPr="00D51E6A">
        <w:t xml:space="preserve">PCIe </w:t>
      </w:r>
    </w:p>
    <w:p w14:paraId="31CD0458" w14:textId="77777777" w:rsidR="0061322B" w:rsidRPr="00D51E6A" w:rsidRDefault="0061322B" w:rsidP="0061322B">
      <w:pPr>
        <w:pStyle w:val="ListParagraph"/>
        <w:numPr>
          <w:ilvl w:val="0"/>
          <w:numId w:val="24"/>
        </w:numPr>
      </w:pPr>
      <w:r w:rsidRPr="00D51E6A">
        <w:t xml:space="preserve">AGP </w:t>
      </w:r>
    </w:p>
    <w:p w14:paraId="212C68FB" w14:textId="77777777" w:rsidR="0061322B" w:rsidRPr="00D51E6A" w:rsidRDefault="0061322B" w:rsidP="0061322B">
      <w:pPr>
        <w:pStyle w:val="ListParagraph"/>
        <w:numPr>
          <w:ilvl w:val="0"/>
          <w:numId w:val="24"/>
        </w:numPr>
      </w:pPr>
      <w:r w:rsidRPr="00D51E6A">
        <w:t xml:space="preserve">NCR </w:t>
      </w:r>
    </w:p>
    <w:p w14:paraId="3FC423D3" w14:textId="77777777" w:rsidR="0061322B" w:rsidRDefault="0061322B" w:rsidP="0061322B">
      <w:pPr>
        <w:pStyle w:val="ListParagraph"/>
        <w:numPr>
          <w:ilvl w:val="0"/>
          <w:numId w:val="24"/>
        </w:numPr>
      </w:pPr>
      <w:r w:rsidRPr="00D51E6A">
        <w:t xml:space="preserve">AMR 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7985"/>
      </w:tblGrid>
      <w:tr w:rsidR="00D51E6A" w14:paraId="3765D686" w14:textId="77777777" w:rsidTr="00D51E6A">
        <w:tc>
          <w:tcPr>
            <w:tcW w:w="7985" w:type="dxa"/>
          </w:tcPr>
          <w:p w14:paraId="629F29CC" w14:textId="77777777" w:rsidR="00D51E6A" w:rsidRDefault="00D51E6A" w:rsidP="00E44D7E">
            <w:pPr>
              <w:ind w:left="0"/>
            </w:pPr>
            <w:bookmarkStart w:id="1" w:name="_GoBack"/>
            <w:r>
              <w:t>Justificare:</w:t>
            </w:r>
          </w:p>
          <w:p w14:paraId="0F135047" w14:textId="77777777" w:rsidR="00D51E6A" w:rsidRDefault="00D51E6A" w:rsidP="00E44D7E">
            <w:pPr>
              <w:ind w:left="0"/>
            </w:pPr>
          </w:p>
          <w:p w14:paraId="72FB6D1C" w14:textId="1D3B1724" w:rsidR="00D51E6A" w:rsidRDefault="00112287" w:rsidP="00E44D7E">
            <w:pPr>
              <w:ind w:left="0"/>
            </w:pPr>
            <w:r>
              <w:t>DIMM</w:t>
            </w:r>
          </w:p>
          <w:p w14:paraId="7EF37D24" w14:textId="5BE1E090" w:rsidR="00112287" w:rsidRDefault="00112287" w:rsidP="00E44D7E">
            <w:pPr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31A38708" wp14:editId="5F6288DB">
                  <wp:extent cx="4295880" cy="2038600"/>
                  <wp:effectExtent l="0" t="0" r="0" b="0"/>
                  <wp:docPr id="13" name="Picture 13" descr="No description availa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 description availab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320" cy="204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5C9A7" w14:textId="77777777" w:rsidR="00D51E6A" w:rsidRDefault="00D51E6A" w:rsidP="00E44D7E">
            <w:pPr>
              <w:ind w:left="0"/>
            </w:pPr>
          </w:p>
        </w:tc>
      </w:tr>
    </w:tbl>
    <w:bookmarkEnd w:id="1"/>
    <w:p w14:paraId="58E397C3" w14:textId="77777777" w:rsidR="00D51E6A" w:rsidRPr="00D51E6A" w:rsidRDefault="00D51E6A" w:rsidP="00D51E6A">
      <w:pPr>
        <w:pStyle w:val="ListParagraph"/>
        <w:numPr>
          <w:ilvl w:val="0"/>
          <w:numId w:val="16"/>
        </w:numPr>
      </w:pPr>
      <w:r w:rsidRPr="00D51E6A">
        <w:t>Alimentarea unui HDD ATA se realizează printr-un conector de tip:</w:t>
      </w:r>
    </w:p>
    <w:p w14:paraId="2E41FFD0" w14:textId="77777777" w:rsidR="00D51E6A" w:rsidRPr="00263118" w:rsidRDefault="00D51E6A" w:rsidP="00D51E6A">
      <w:pPr>
        <w:pStyle w:val="ListParagraph"/>
        <w:numPr>
          <w:ilvl w:val="0"/>
          <w:numId w:val="25"/>
        </w:numPr>
        <w:rPr>
          <w:highlight w:val="yellow"/>
        </w:rPr>
      </w:pPr>
      <w:r w:rsidRPr="00263118">
        <w:rPr>
          <w:highlight w:val="yellow"/>
        </w:rPr>
        <w:t xml:space="preserve">Molex </w:t>
      </w:r>
    </w:p>
    <w:p w14:paraId="34FF9E96" w14:textId="77777777" w:rsidR="00D51E6A" w:rsidRPr="00D51E6A" w:rsidRDefault="00D51E6A" w:rsidP="00D51E6A">
      <w:pPr>
        <w:pStyle w:val="ListParagraph"/>
        <w:numPr>
          <w:ilvl w:val="0"/>
          <w:numId w:val="25"/>
        </w:numPr>
      </w:pPr>
      <w:r w:rsidRPr="00D51E6A">
        <w:t xml:space="preserve">RJ11 </w:t>
      </w:r>
    </w:p>
    <w:p w14:paraId="4D73BA08" w14:textId="77777777" w:rsidR="00D51E6A" w:rsidRPr="00D51E6A" w:rsidRDefault="00D51E6A" w:rsidP="00D51E6A">
      <w:pPr>
        <w:pStyle w:val="ListParagraph"/>
        <w:numPr>
          <w:ilvl w:val="0"/>
          <w:numId w:val="25"/>
        </w:numPr>
      </w:pPr>
      <w:r w:rsidRPr="00D51E6A">
        <w:t xml:space="preserve">BNC </w:t>
      </w:r>
    </w:p>
    <w:p w14:paraId="6BB4A111" w14:textId="77777777" w:rsidR="00D51E6A" w:rsidRDefault="00D51E6A" w:rsidP="00D51E6A">
      <w:pPr>
        <w:pStyle w:val="ListParagraph"/>
        <w:numPr>
          <w:ilvl w:val="0"/>
          <w:numId w:val="25"/>
        </w:numPr>
      </w:pPr>
      <w:r w:rsidRPr="00D51E6A">
        <w:lastRenderedPageBreak/>
        <w:t xml:space="preserve">RS232 </w:t>
      </w:r>
    </w:p>
    <w:tbl>
      <w:tblPr>
        <w:tblStyle w:val="TableGrid"/>
        <w:tblW w:w="0" w:type="auto"/>
        <w:tblInd w:w="1224" w:type="dxa"/>
        <w:tblLook w:val="04A0" w:firstRow="1" w:lastRow="0" w:firstColumn="1" w:lastColumn="0" w:noHBand="0" w:noVBand="1"/>
      </w:tblPr>
      <w:tblGrid>
        <w:gridCol w:w="8126"/>
      </w:tblGrid>
      <w:tr w:rsidR="00D51E6A" w14:paraId="64A79A21" w14:textId="77777777" w:rsidTr="00D51E6A">
        <w:tc>
          <w:tcPr>
            <w:tcW w:w="7985" w:type="dxa"/>
          </w:tcPr>
          <w:p w14:paraId="0B93F30E" w14:textId="77777777" w:rsidR="00D51E6A" w:rsidRDefault="00D51E6A" w:rsidP="00E44D7E">
            <w:pPr>
              <w:ind w:left="0"/>
            </w:pPr>
            <w:r>
              <w:t>Justificare:</w:t>
            </w:r>
          </w:p>
          <w:p w14:paraId="45E00686" w14:textId="77777777" w:rsidR="00D51E6A" w:rsidRDefault="00D51E6A" w:rsidP="00E44D7E">
            <w:pPr>
              <w:ind w:left="0"/>
            </w:pPr>
          </w:p>
          <w:p w14:paraId="3E67237D" w14:textId="7EB933B6" w:rsidR="00D51E6A" w:rsidRDefault="00112287" w:rsidP="00E44D7E">
            <w:pPr>
              <w:ind w:left="0"/>
            </w:pPr>
            <w:r w:rsidRPr="00112287">
              <w:drawing>
                <wp:inline distT="0" distB="0" distL="0" distR="0" wp14:anchorId="2201DC62" wp14:editId="12CB52FB">
                  <wp:extent cx="5784850" cy="1504315"/>
                  <wp:effectExtent l="0" t="0" r="635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93FF7" w14:textId="77777777" w:rsidR="00D51E6A" w:rsidRDefault="00D51E6A" w:rsidP="00E44D7E">
            <w:pPr>
              <w:ind w:left="0"/>
            </w:pPr>
          </w:p>
        </w:tc>
      </w:tr>
    </w:tbl>
    <w:p w14:paraId="0CD0D50F" w14:textId="18055FC9" w:rsidR="0061322B" w:rsidRDefault="0061322B" w:rsidP="0061322B">
      <w:pPr>
        <w:ind w:left="864"/>
        <w:rPr>
          <w:sz w:val="18"/>
          <w:szCs w:val="18"/>
        </w:rPr>
      </w:pPr>
    </w:p>
    <w:p w14:paraId="4F7B467F" w14:textId="77777777" w:rsidR="00E17868" w:rsidRPr="00E17868" w:rsidRDefault="00E17868" w:rsidP="00E17868">
      <w:pPr>
        <w:rPr>
          <w:b/>
          <w:u w:val="single"/>
          <w:lang w:val="en-US"/>
        </w:rPr>
      </w:pPr>
      <w:r w:rsidRPr="00E17868">
        <w:rPr>
          <w:b/>
          <w:u w:val="single"/>
          <w:lang w:val="en-US"/>
        </w:rPr>
        <w:t xml:space="preserve">LIVRABILE: </w:t>
      </w:r>
    </w:p>
    <w:p w14:paraId="63879049" w14:textId="2C293BF0" w:rsidR="00E17868" w:rsidRDefault="00E17868" w:rsidP="00E17868">
      <w:pPr>
        <w:rPr>
          <w:bCs/>
          <w:lang w:val="en-US"/>
        </w:rPr>
      </w:pPr>
      <w:r w:rsidRPr="00E17868">
        <w:rPr>
          <w:bCs/>
          <w:lang w:val="en-US"/>
        </w:rPr>
        <w:t>1 document .docx /.pdf</w:t>
      </w:r>
      <w:r>
        <w:rPr>
          <w:bCs/>
          <w:lang w:val="en-US"/>
        </w:rPr>
        <w:t xml:space="preserve"> ce conține rezolvările exercițiilor 1-3, încărcat prin intermediul funcționalității </w:t>
      </w:r>
      <w:r w:rsidRPr="00E17868">
        <w:rPr>
          <w:b/>
          <w:lang w:val="en-US"/>
        </w:rPr>
        <w:t xml:space="preserve">MS </w:t>
      </w:r>
      <w:r w:rsidR="00D41EDD">
        <w:rPr>
          <w:b/>
          <w:lang w:val="en-US"/>
        </w:rPr>
        <w:t>FORMS.</w:t>
      </w:r>
    </w:p>
    <w:p w14:paraId="53464D77" w14:textId="71CBB33A" w:rsidR="00E17868" w:rsidRDefault="00E17868" w:rsidP="00E17868">
      <w:pPr>
        <w:rPr>
          <w:bCs/>
          <w:lang w:val="en-US"/>
        </w:rPr>
      </w:pPr>
      <w:r>
        <w:rPr>
          <w:bCs/>
          <w:lang w:val="en-US"/>
        </w:rPr>
        <w:t xml:space="preserve">TERMEN: </w:t>
      </w:r>
      <w:r w:rsidRPr="00E17868">
        <w:rPr>
          <w:bCs/>
          <w:lang w:val="en-US"/>
        </w:rPr>
        <w:t>Ziua desfășurării laboratorului</w:t>
      </w:r>
      <w:r>
        <w:rPr>
          <w:bCs/>
          <w:lang w:val="en-US"/>
        </w:rPr>
        <w:t xml:space="preserve"> (</w:t>
      </w:r>
      <w:r w:rsidRPr="00E17868">
        <w:rPr>
          <w:bCs/>
          <w:lang w:val="en-US"/>
        </w:rPr>
        <w:t>conform orar semi-grupă</w:t>
      </w:r>
      <w:r>
        <w:rPr>
          <w:bCs/>
          <w:lang w:val="en-US"/>
        </w:rPr>
        <w:t xml:space="preserve">), </w:t>
      </w:r>
      <w:r>
        <w:rPr>
          <w:b/>
          <w:lang w:val="en-US"/>
        </w:rPr>
        <w:t>11</w:t>
      </w:r>
      <w:r w:rsidRPr="00E17868">
        <w:rPr>
          <w:b/>
          <w:lang w:val="en-US"/>
        </w:rPr>
        <w:t>.</w:t>
      </w:r>
      <w:r w:rsidR="003A27C7">
        <w:rPr>
          <w:b/>
          <w:lang w:val="en-US"/>
        </w:rPr>
        <w:t>45</w:t>
      </w:r>
      <w:r w:rsidRPr="00E17868">
        <w:rPr>
          <w:b/>
          <w:lang w:val="en-US"/>
        </w:rPr>
        <w:t xml:space="preserve"> PM</w:t>
      </w:r>
      <w:r w:rsidRPr="00E17868">
        <w:rPr>
          <w:bCs/>
          <w:lang w:val="en-US"/>
        </w:rPr>
        <w:t xml:space="preserve"> </w:t>
      </w:r>
    </w:p>
    <w:p w14:paraId="398D516C" w14:textId="77777777" w:rsidR="00E17868" w:rsidRPr="00E17868" w:rsidRDefault="00E17868" w:rsidP="00E17868">
      <w:pPr>
        <w:rPr>
          <w:b/>
          <w:lang w:val="en-US"/>
        </w:rPr>
      </w:pPr>
    </w:p>
    <w:p w14:paraId="2138660E" w14:textId="77777777" w:rsidR="00E17868" w:rsidRPr="0061322B" w:rsidRDefault="00E17868" w:rsidP="0061322B">
      <w:pPr>
        <w:ind w:left="864"/>
        <w:rPr>
          <w:sz w:val="18"/>
          <w:szCs w:val="18"/>
        </w:rPr>
      </w:pPr>
    </w:p>
    <w:sectPr w:rsidR="00E17868" w:rsidRPr="0061322B" w:rsidSect="000972C9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3D3727" w14:textId="77777777" w:rsidR="00294533" w:rsidRDefault="00294533" w:rsidP="0099074B">
      <w:r>
        <w:separator/>
      </w:r>
    </w:p>
  </w:endnote>
  <w:endnote w:type="continuationSeparator" w:id="0">
    <w:p w14:paraId="196659B1" w14:textId="77777777" w:rsidR="00294533" w:rsidRDefault="00294533" w:rsidP="0099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BE3DEF" w14:textId="77777777" w:rsidR="009C7960" w:rsidRDefault="003D2C58" w:rsidP="0099074B">
    <w:pPr>
      <w:pStyle w:val="Footer"/>
      <w:tabs>
        <w:tab w:val="clear" w:pos="4680"/>
        <w:tab w:val="clear" w:pos="9360"/>
      </w:tabs>
      <w:ind w:left="0" w:right="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20B909" wp14:editId="5667893A">
              <wp:simplePos x="0" y="0"/>
              <wp:positionH relativeFrom="column">
                <wp:posOffset>2790825</wp:posOffset>
              </wp:positionH>
              <wp:positionV relativeFrom="paragraph">
                <wp:posOffset>84294</wp:posOffset>
              </wp:positionV>
              <wp:extent cx="238125" cy="20955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D76AA7" w14:textId="77777777" w:rsidR="00341DAA" w:rsidRPr="003D2C58" w:rsidRDefault="00341DAA" w:rsidP="00341DAA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instrText xml:space="preserve"> PAGE   \* MERGEFORMAT </w:instrTex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006D98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9</w: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0B909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219.75pt;margin-top:6.65pt;width:18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" filled="f" stroked="f" strokeweight=".5pt">
              <v:textbox>
                <w:txbxContent>
                  <w:p w14:paraId="68D76AA7" w14:textId="77777777" w:rsidR="00341DAA" w:rsidRPr="003D2C58" w:rsidRDefault="00341DAA" w:rsidP="00341DAA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 w:rsidRPr="003D2C58"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instrText xml:space="preserve"> PAGE   \* MERGEFORMAT </w:instrTex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006D98">
                      <w:rPr>
                        <w:b/>
                        <w:noProof/>
                        <w:sz w:val="12"/>
                        <w:szCs w:val="12"/>
                      </w:rPr>
                      <w:t>9</w: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D0852AE" wp14:editId="2358CA89">
              <wp:simplePos x="0" y="0"/>
              <wp:positionH relativeFrom="column">
                <wp:posOffset>3190875</wp:posOffset>
              </wp:positionH>
              <wp:positionV relativeFrom="paragraph">
                <wp:posOffset>80645</wp:posOffset>
              </wp:positionV>
              <wp:extent cx="238125" cy="20955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8E2B741" w14:textId="77777777" w:rsidR="003D2C58" w:rsidRPr="003D2C58" w:rsidRDefault="003D2C58" w:rsidP="003D2C58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0852AE" id="Text Box 22" o:spid="_x0000_s1027" type="#_x0000_t202" style="position:absolute;left:0;text-align:left;margin-left:251.25pt;margin-top:6.35pt;width:18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" filled="f" stroked="f" strokeweight=".5pt">
              <v:textbox>
                <w:txbxContent>
                  <w:p w14:paraId="08E2B741" w14:textId="77777777" w:rsidR="003D2C58" w:rsidRPr="003D2C58" w:rsidRDefault="003D2C58" w:rsidP="003D2C58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99074B">
      <w:softHyphen/>
    </w:r>
    <w:r w:rsidR="0099074B">
      <w:softHyphen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D9F886" w14:textId="77777777" w:rsidR="00294533" w:rsidRDefault="00294533" w:rsidP="0099074B">
      <w:r>
        <w:separator/>
      </w:r>
    </w:p>
  </w:footnote>
  <w:footnote w:type="continuationSeparator" w:id="0">
    <w:p w14:paraId="61629F21" w14:textId="77777777" w:rsidR="00294533" w:rsidRDefault="00294533" w:rsidP="009907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068093" w14:textId="77777777" w:rsidR="009C3E44" w:rsidRDefault="00006D98" w:rsidP="0099074B">
    <w:pPr>
      <w:pStyle w:val="Header"/>
    </w:pPr>
    <w:r>
      <w:rPr>
        <w:noProof/>
      </w:rPr>
      <w:pict w14:anchorId="360990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9" o:spid="_x0000_s2053" type="#_x0000_t75" style="position:absolute;left:0;text-align:left;margin-left:0;margin-top:0;width:95.75pt;height:702pt;z-index:-251657216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95B758" w14:textId="77777777" w:rsidR="000972C9" w:rsidRPr="002A5324" w:rsidRDefault="00006D98" w:rsidP="0099074B">
    <w:pPr>
      <w:pStyle w:val="Header"/>
      <w:tabs>
        <w:tab w:val="clear" w:pos="4680"/>
        <w:tab w:val="clear" w:pos="9360"/>
      </w:tabs>
      <w:ind w:left="0" w:right="0"/>
    </w:pPr>
    <w:r>
      <w:rPr>
        <w:noProof/>
      </w:rPr>
      <w:pict w14:anchorId="27EA5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70" o:spid="_x0000_s2054" type="#_x0000_t75" style="position:absolute;left:0;text-align:left;margin-left:405pt;margin-top:-6.45pt;width:95.85pt;height:702.7pt;z-index:-251656192;mso-position-horizontal-relative:margin;mso-position-vertical-relative:margin" o:allowincell="f">
          <v:imagedata r:id="rId1" o:title="msal_columnV"/>
          <w10:wrap anchorx="margin" anchory="margin"/>
        </v:shape>
      </w:pict>
    </w:r>
    <w:r w:rsidR="002A5324">
      <w:rPr>
        <w:noProof/>
      </w:rPr>
      <w:softHyphen/>
    </w:r>
    <w:r w:rsidR="009C3E44">
      <w:rPr>
        <w:noProof/>
      </w:rPr>
      <w:softHyphen/>
    </w:r>
    <w:r w:rsidR="009C3E44">
      <w:rPr>
        <w:noProof/>
      </w:rPr>
      <w:softHyphen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A0DFFF" w14:textId="77777777" w:rsidR="009C3E44" w:rsidRDefault="00006D98" w:rsidP="0099074B">
    <w:pPr>
      <w:pStyle w:val="Header"/>
    </w:pPr>
    <w:r>
      <w:rPr>
        <w:noProof/>
      </w:rPr>
      <w:pict w14:anchorId="205E9D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8" o:spid="_x0000_s2052" type="#_x0000_t75" style="position:absolute;left:0;text-align:left;margin-left:0;margin-top:0;width:95.75pt;height:702pt;z-index:-251658240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9196D"/>
    <w:multiLevelType w:val="hybridMultilevel"/>
    <w:tmpl w:val="FE82496A"/>
    <w:lvl w:ilvl="0" w:tplc="17708912">
      <w:start w:val="1"/>
      <w:numFmt w:val="lowerLetter"/>
      <w:lvlText w:val="%1)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" w15:restartNumberingAfterBreak="0">
    <w:nsid w:val="09F05B8B"/>
    <w:multiLevelType w:val="hybridMultilevel"/>
    <w:tmpl w:val="4904966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0FC830F9"/>
    <w:multiLevelType w:val="hybridMultilevel"/>
    <w:tmpl w:val="C8BE9C42"/>
    <w:lvl w:ilvl="0" w:tplc="3AA09B18">
      <w:start w:val="1"/>
      <w:numFmt w:val="lowerLetter"/>
      <w:lvlText w:val="%1)"/>
      <w:lvlJc w:val="left"/>
      <w:pPr>
        <w:ind w:left="1224" w:hanging="360"/>
      </w:pPr>
      <w:rPr>
        <w:rFonts w:hint="default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12B565F5"/>
    <w:multiLevelType w:val="hybridMultilevel"/>
    <w:tmpl w:val="62E085C4"/>
    <w:lvl w:ilvl="0" w:tplc="3BFE1070">
      <w:start w:val="1"/>
      <w:numFmt w:val="lowerLetter"/>
      <w:lvlText w:val="%1)"/>
      <w:lvlJc w:val="left"/>
      <w:pPr>
        <w:ind w:left="1224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4" w15:restartNumberingAfterBreak="0">
    <w:nsid w:val="18F34692"/>
    <w:multiLevelType w:val="hybridMultilevel"/>
    <w:tmpl w:val="BB261222"/>
    <w:lvl w:ilvl="0" w:tplc="0A4449C4">
      <w:start w:val="1"/>
      <w:numFmt w:val="decimal"/>
      <w:lvlText w:val="%1."/>
      <w:lvlJc w:val="left"/>
      <w:pPr>
        <w:ind w:left="504" w:hanging="360"/>
      </w:pPr>
      <w:rPr>
        <w:rFonts w:hint="default"/>
        <w:b/>
        <w:bCs/>
      </w:rPr>
    </w:lvl>
    <w:lvl w:ilvl="1" w:tplc="F7029286">
      <w:start w:val="1"/>
      <w:numFmt w:val="lowerLetter"/>
      <w:lvlText w:val="%2."/>
      <w:lvlJc w:val="left"/>
      <w:pPr>
        <w:ind w:left="122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1CE77C49"/>
    <w:multiLevelType w:val="hybridMultilevel"/>
    <w:tmpl w:val="0B18103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1DAD2540"/>
    <w:multiLevelType w:val="multilevel"/>
    <w:tmpl w:val="8DA6A12C"/>
    <w:lvl w:ilvl="0">
      <w:start w:val="1"/>
      <w:numFmt w:val="decimal"/>
      <w:pStyle w:val="Heading1"/>
      <w:lvlText w:val="%1.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504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4" w:hanging="1800"/>
      </w:pPr>
      <w:rPr>
        <w:rFonts w:hint="default"/>
      </w:rPr>
    </w:lvl>
  </w:abstractNum>
  <w:abstractNum w:abstractNumId="7" w15:restartNumberingAfterBreak="0">
    <w:nsid w:val="2709505C"/>
    <w:multiLevelType w:val="hybridMultilevel"/>
    <w:tmpl w:val="73CCB2C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291A0BD2"/>
    <w:multiLevelType w:val="hybridMultilevel"/>
    <w:tmpl w:val="F11EB4BC"/>
    <w:lvl w:ilvl="0" w:tplc="64D22C24">
      <w:start w:val="1"/>
      <w:numFmt w:val="lowerLetter"/>
      <w:lvlText w:val="%1)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351D5EF1"/>
    <w:multiLevelType w:val="hybridMultilevel"/>
    <w:tmpl w:val="E7A2AEDE"/>
    <w:lvl w:ilvl="0" w:tplc="B1582466">
      <w:start w:val="1"/>
      <w:numFmt w:val="lowerLetter"/>
      <w:lvlText w:val="%1)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3B4745D1"/>
    <w:multiLevelType w:val="hybridMultilevel"/>
    <w:tmpl w:val="C40446D2"/>
    <w:lvl w:ilvl="0" w:tplc="88B4CE3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 w15:restartNumberingAfterBreak="0">
    <w:nsid w:val="4D045BD1"/>
    <w:multiLevelType w:val="hybridMultilevel"/>
    <w:tmpl w:val="76040D90"/>
    <w:lvl w:ilvl="0" w:tplc="0418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2" w15:restartNumberingAfterBreak="0">
    <w:nsid w:val="4E1D63D2"/>
    <w:multiLevelType w:val="hybridMultilevel"/>
    <w:tmpl w:val="25D0F2E0"/>
    <w:lvl w:ilvl="0" w:tplc="98C66A3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 w15:restartNumberingAfterBreak="0">
    <w:nsid w:val="59E861BB"/>
    <w:multiLevelType w:val="hybridMultilevel"/>
    <w:tmpl w:val="73B6894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4" w15:restartNumberingAfterBreak="0">
    <w:nsid w:val="5C6B337B"/>
    <w:multiLevelType w:val="hybridMultilevel"/>
    <w:tmpl w:val="43A22906"/>
    <w:lvl w:ilvl="0" w:tplc="0418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5" w15:restartNumberingAfterBreak="0">
    <w:nsid w:val="5DF9742F"/>
    <w:multiLevelType w:val="hybridMultilevel"/>
    <w:tmpl w:val="DEFC1156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6" w15:restartNumberingAfterBreak="0">
    <w:nsid w:val="601C57EF"/>
    <w:multiLevelType w:val="hybridMultilevel"/>
    <w:tmpl w:val="C074CABC"/>
    <w:lvl w:ilvl="0" w:tplc="060C6DCE">
      <w:start w:val="1"/>
      <w:numFmt w:val="lowerLetter"/>
      <w:lvlText w:val="%1."/>
      <w:lvlJc w:val="left"/>
      <w:pPr>
        <w:ind w:left="864" w:hanging="360"/>
      </w:pPr>
      <w:rPr>
        <w:rFonts w:hint="default"/>
        <w:b w:val="0"/>
      </w:rPr>
    </w:lvl>
    <w:lvl w:ilvl="1" w:tplc="04180019" w:tentative="1">
      <w:start w:val="1"/>
      <w:numFmt w:val="lowerLetter"/>
      <w:lvlText w:val="%2."/>
      <w:lvlJc w:val="left"/>
      <w:pPr>
        <w:ind w:left="1584" w:hanging="360"/>
      </w:pPr>
    </w:lvl>
    <w:lvl w:ilvl="2" w:tplc="0418001B" w:tentative="1">
      <w:start w:val="1"/>
      <w:numFmt w:val="lowerRoman"/>
      <w:lvlText w:val="%3."/>
      <w:lvlJc w:val="right"/>
      <w:pPr>
        <w:ind w:left="2304" w:hanging="180"/>
      </w:pPr>
    </w:lvl>
    <w:lvl w:ilvl="3" w:tplc="0418000F" w:tentative="1">
      <w:start w:val="1"/>
      <w:numFmt w:val="decimal"/>
      <w:lvlText w:val="%4."/>
      <w:lvlJc w:val="left"/>
      <w:pPr>
        <w:ind w:left="3024" w:hanging="360"/>
      </w:pPr>
    </w:lvl>
    <w:lvl w:ilvl="4" w:tplc="04180019" w:tentative="1">
      <w:start w:val="1"/>
      <w:numFmt w:val="lowerLetter"/>
      <w:lvlText w:val="%5."/>
      <w:lvlJc w:val="left"/>
      <w:pPr>
        <w:ind w:left="3744" w:hanging="360"/>
      </w:pPr>
    </w:lvl>
    <w:lvl w:ilvl="5" w:tplc="0418001B" w:tentative="1">
      <w:start w:val="1"/>
      <w:numFmt w:val="lowerRoman"/>
      <w:lvlText w:val="%6."/>
      <w:lvlJc w:val="right"/>
      <w:pPr>
        <w:ind w:left="4464" w:hanging="180"/>
      </w:pPr>
    </w:lvl>
    <w:lvl w:ilvl="6" w:tplc="0418000F" w:tentative="1">
      <w:start w:val="1"/>
      <w:numFmt w:val="decimal"/>
      <w:lvlText w:val="%7."/>
      <w:lvlJc w:val="left"/>
      <w:pPr>
        <w:ind w:left="5184" w:hanging="360"/>
      </w:pPr>
    </w:lvl>
    <w:lvl w:ilvl="7" w:tplc="04180019" w:tentative="1">
      <w:start w:val="1"/>
      <w:numFmt w:val="lowerLetter"/>
      <w:lvlText w:val="%8."/>
      <w:lvlJc w:val="left"/>
      <w:pPr>
        <w:ind w:left="5904" w:hanging="360"/>
      </w:pPr>
    </w:lvl>
    <w:lvl w:ilvl="8" w:tplc="0418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66D36A2E"/>
    <w:multiLevelType w:val="hybridMultilevel"/>
    <w:tmpl w:val="630C2B4C"/>
    <w:lvl w:ilvl="0" w:tplc="6B7E2896">
      <w:start w:val="1"/>
      <w:numFmt w:val="lowerRoman"/>
      <w:lvlText w:val="%1)"/>
      <w:lvlJc w:val="left"/>
      <w:pPr>
        <w:ind w:left="194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6B3B7819"/>
    <w:multiLevelType w:val="hybridMultilevel"/>
    <w:tmpl w:val="AA46CF6E"/>
    <w:lvl w:ilvl="0" w:tplc="C69E0DE6">
      <w:numFmt w:val="bullet"/>
      <w:lvlText w:val="-"/>
      <w:lvlJc w:val="left"/>
      <w:pPr>
        <w:ind w:left="5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9" w15:restartNumberingAfterBreak="0">
    <w:nsid w:val="71E229A0"/>
    <w:multiLevelType w:val="hybridMultilevel"/>
    <w:tmpl w:val="DFE04C3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0273C1"/>
    <w:multiLevelType w:val="hybridMultilevel"/>
    <w:tmpl w:val="243C7A1E"/>
    <w:lvl w:ilvl="0" w:tplc="94CCCA7A">
      <w:start w:val="1"/>
      <w:numFmt w:val="lowerLetter"/>
      <w:lvlText w:val="%1)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1" w15:restartNumberingAfterBreak="0">
    <w:nsid w:val="7C4A6ECB"/>
    <w:multiLevelType w:val="hybridMultilevel"/>
    <w:tmpl w:val="DA6020AA"/>
    <w:lvl w:ilvl="0" w:tplc="E508F1C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2" w15:restartNumberingAfterBreak="0">
    <w:nsid w:val="7C9A68C6"/>
    <w:multiLevelType w:val="hybridMultilevel"/>
    <w:tmpl w:val="1922AB82"/>
    <w:lvl w:ilvl="0" w:tplc="4F54D370">
      <w:start w:val="1"/>
      <w:numFmt w:val="lowerLetter"/>
      <w:lvlText w:val="%1)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3" w15:restartNumberingAfterBreak="0">
    <w:nsid w:val="7D66100F"/>
    <w:multiLevelType w:val="hybridMultilevel"/>
    <w:tmpl w:val="AFACD210"/>
    <w:lvl w:ilvl="0" w:tplc="859E80B8">
      <w:start w:val="1"/>
      <w:numFmt w:val="lowerLetter"/>
      <w:lvlText w:val="%1)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4" w15:restartNumberingAfterBreak="0">
    <w:nsid w:val="7F356A8A"/>
    <w:multiLevelType w:val="hybridMultilevel"/>
    <w:tmpl w:val="1DBC0DE6"/>
    <w:lvl w:ilvl="0" w:tplc="04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7"/>
  </w:num>
  <w:num w:numId="4">
    <w:abstractNumId w:val="15"/>
  </w:num>
  <w:num w:numId="5">
    <w:abstractNumId w:val="5"/>
  </w:num>
  <w:num w:numId="6">
    <w:abstractNumId w:val="24"/>
  </w:num>
  <w:num w:numId="7">
    <w:abstractNumId w:val="4"/>
  </w:num>
  <w:num w:numId="8">
    <w:abstractNumId w:val="1"/>
  </w:num>
  <w:num w:numId="9">
    <w:abstractNumId w:val="14"/>
  </w:num>
  <w:num w:numId="10">
    <w:abstractNumId w:val="19"/>
  </w:num>
  <w:num w:numId="11">
    <w:abstractNumId w:val="12"/>
  </w:num>
  <w:num w:numId="12">
    <w:abstractNumId w:val="10"/>
  </w:num>
  <w:num w:numId="13">
    <w:abstractNumId w:val="21"/>
  </w:num>
  <w:num w:numId="14">
    <w:abstractNumId w:val="11"/>
  </w:num>
  <w:num w:numId="15">
    <w:abstractNumId w:val="16"/>
  </w:num>
  <w:num w:numId="16">
    <w:abstractNumId w:val="13"/>
  </w:num>
  <w:num w:numId="17">
    <w:abstractNumId w:val="20"/>
  </w:num>
  <w:num w:numId="18">
    <w:abstractNumId w:val="17"/>
  </w:num>
  <w:num w:numId="19">
    <w:abstractNumId w:val="22"/>
  </w:num>
  <w:num w:numId="20">
    <w:abstractNumId w:val="23"/>
  </w:num>
  <w:num w:numId="21">
    <w:abstractNumId w:val="8"/>
  </w:num>
  <w:num w:numId="22">
    <w:abstractNumId w:val="9"/>
  </w:num>
  <w:num w:numId="23">
    <w:abstractNumId w:val="0"/>
  </w:num>
  <w:num w:numId="24">
    <w:abstractNumId w:val="2"/>
  </w:num>
  <w:num w:numId="25">
    <w:abstractNumId w:val="3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15"/>
    <w:rsid w:val="00006D98"/>
    <w:rsid w:val="00014B49"/>
    <w:rsid w:val="000972C9"/>
    <w:rsid w:val="000B37EE"/>
    <w:rsid w:val="000C2D7D"/>
    <w:rsid w:val="00112287"/>
    <w:rsid w:val="00115C24"/>
    <w:rsid w:val="00116AE5"/>
    <w:rsid w:val="0013595E"/>
    <w:rsid w:val="00184A87"/>
    <w:rsid w:val="001D0173"/>
    <w:rsid w:val="001E0193"/>
    <w:rsid w:val="001E0961"/>
    <w:rsid w:val="001E3994"/>
    <w:rsid w:val="00223163"/>
    <w:rsid w:val="00263118"/>
    <w:rsid w:val="002801EA"/>
    <w:rsid w:val="00291844"/>
    <w:rsid w:val="00291A9C"/>
    <w:rsid w:val="002928BD"/>
    <w:rsid w:val="00292ABA"/>
    <w:rsid w:val="00294533"/>
    <w:rsid w:val="002A5324"/>
    <w:rsid w:val="002F3567"/>
    <w:rsid w:val="003008DE"/>
    <w:rsid w:val="003164AE"/>
    <w:rsid w:val="00321442"/>
    <w:rsid w:val="00341DAA"/>
    <w:rsid w:val="00367966"/>
    <w:rsid w:val="003A27C7"/>
    <w:rsid w:val="003A57DC"/>
    <w:rsid w:val="003D2C58"/>
    <w:rsid w:val="003D38EB"/>
    <w:rsid w:val="00430C1A"/>
    <w:rsid w:val="0044068E"/>
    <w:rsid w:val="00452B04"/>
    <w:rsid w:val="00460F5D"/>
    <w:rsid w:val="004A61FF"/>
    <w:rsid w:val="004C4095"/>
    <w:rsid w:val="004D3745"/>
    <w:rsid w:val="004E28AB"/>
    <w:rsid w:val="00503BE1"/>
    <w:rsid w:val="005475D6"/>
    <w:rsid w:val="00557A53"/>
    <w:rsid w:val="00584C4F"/>
    <w:rsid w:val="005858DA"/>
    <w:rsid w:val="00595F15"/>
    <w:rsid w:val="005A6ACA"/>
    <w:rsid w:val="005C38D9"/>
    <w:rsid w:val="0061322B"/>
    <w:rsid w:val="00664B1B"/>
    <w:rsid w:val="0068645E"/>
    <w:rsid w:val="0069060D"/>
    <w:rsid w:val="00693D0E"/>
    <w:rsid w:val="006C5261"/>
    <w:rsid w:val="00751050"/>
    <w:rsid w:val="00752825"/>
    <w:rsid w:val="007B23D8"/>
    <w:rsid w:val="00802202"/>
    <w:rsid w:val="008112BE"/>
    <w:rsid w:val="00837B7E"/>
    <w:rsid w:val="008A7F18"/>
    <w:rsid w:val="008B1C5B"/>
    <w:rsid w:val="008B2CA3"/>
    <w:rsid w:val="008F2F23"/>
    <w:rsid w:val="00911E14"/>
    <w:rsid w:val="00936636"/>
    <w:rsid w:val="0099074B"/>
    <w:rsid w:val="009A37B7"/>
    <w:rsid w:val="009B50A2"/>
    <w:rsid w:val="009C1A68"/>
    <w:rsid w:val="009C3E44"/>
    <w:rsid w:val="009C7960"/>
    <w:rsid w:val="00A21AE8"/>
    <w:rsid w:val="00A427AC"/>
    <w:rsid w:val="00A453C8"/>
    <w:rsid w:val="00A637F5"/>
    <w:rsid w:val="00AF1F36"/>
    <w:rsid w:val="00AF33B0"/>
    <w:rsid w:val="00B553EE"/>
    <w:rsid w:val="00B650DD"/>
    <w:rsid w:val="00BA428E"/>
    <w:rsid w:val="00BB4A5C"/>
    <w:rsid w:val="00BC64DF"/>
    <w:rsid w:val="00C76B0A"/>
    <w:rsid w:val="00C94C29"/>
    <w:rsid w:val="00CC0A20"/>
    <w:rsid w:val="00CC3D0C"/>
    <w:rsid w:val="00D41EDD"/>
    <w:rsid w:val="00D507D8"/>
    <w:rsid w:val="00D51E6A"/>
    <w:rsid w:val="00D54FB1"/>
    <w:rsid w:val="00D87B13"/>
    <w:rsid w:val="00DE0C2B"/>
    <w:rsid w:val="00DE29FB"/>
    <w:rsid w:val="00DF31CF"/>
    <w:rsid w:val="00E0681D"/>
    <w:rsid w:val="00E17868"/>
    <w:rsid w:val="00E444FB"/>
    <w:rsid w:val="00EB09AA"/>
    <w:rsid w:val="00EC3DA8"/>
    <w:rsid w:val="00EC5EBA"/>
    <w:rsid w:val="00ED3878"/>
    <w:rsid w:val="00EF7974"/>
    <w:rsid w:val="00F02B8E"/>
    <w:rsid w:val="00F212E9"/>
    <w:rsid w:val="00F77902"/>
    <w:rsid w:val="00FB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82A1EE7"/>
  <w15:docId w15:val="{FD956F2E-2623-4FD1-ABB3-0907B126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074B"/>
    <w:pPr>
      <w:ind w:left="144" w:right="288"/>
      <w:jc w:val="both"/>
    </w:pPr>
    <w:rPr>
      <w:rFonts w:ascii="Arial" w:hAnsi="Arial" w:cs="Arial"/>
      <w:sz w:val="20"/>
      <w:szCs w:val="20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2BE"/>
    <w:pPr>
      <w:keepNext/>
      <w:keepLines/>
      <w:numPr>
        <w:numId w:val="1"/>
      </w:numPr>
      <w:spacing w:before="280"/>
      <w:ind w:left="418" w:hanging="274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2BE"/>
    <w:pPr>
      <w:keepNext/>
      <w:keepLines/>
      <w:numPr>
        <w:ilvl w:val="1"/>
        <w:numId w:val="1"/>
      </w:numPr>
      <w:spacing w:before="240"/>
      <w:ind w:left="590" w:hanging="446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12BE"/>
    <w:pPr>
      <w:keepNext/>
      <w:keepLines/>
      <w:numPr>
        <w:ilvl w:val="2"/>
        <w:numId w:val="1"/>
      </w:numPr>
      <w:spacing w:before="200"/>
      <w:ind w:left="590" w:hanging="446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12BE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AL">
    <w:name w:val="MSAL"/>
    <w:basedOn w:val="NoSpacing"/>
    <w:link w:val="MSALChar"/>
    <w:autoRedefine/>
    <w:qFormat/>
    <w:rsid w:val="00014B49"/>
    <w:pPr>
      <w:framePr w:w="16021" w:wrap="around" w:vAnchor="text" w:hAnchor="page" w:x="450" w:y="1"/>
      <w:tabs>
        <w:tab w:val="left" w:pos="900"/>
      </w:tabs>
      <w:spacing w:before="960"/>
      <w:ind w:left="720" w:right="720"/>
      <w:contextualSpacing/>
      <w:jc w:val="both"/>
    </w:pPr>
    <w:rPr>
      <w:rFonts w:ascii="Arial" w:hAnsi="Arial"/>
      <w:sz w:val="20"/>
    </w:rPr>
  </w:style>
  <w:style w:type="character" w:customStyle="1" w:styleId="MSALChar">
    <w:name w:val="MSAL Char"/>
    <w:basedOn w:val="DefaultParagraphFont"/>
    <w:link w:val="MSAL"/>
    <w:rsid w:val="00014B49"/>
    <w:rPr>
      <w:rFonts w:ascii="Arial" w:hAnsi="Arial"/>
      <w:sz w:val="20"/>
    </w:rPr>
  </w:style>
  <w:style w:type="paragraph" w:styleId="NoSpacing">
    <w:name w:val="No Spacing"/>
    <w:uiPriority w:val="1"/>
    <w:qFormat/>
    <w:rsid w:val="00014B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2C9"/>
  </w:style>
  <w:style w:type="paragraph" w:styleId="Footer">
    <w:name w:val="footer"/>
    <w:basedOn w:val="Normal"/>
    <w:link w:val="FooterCha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2C9"/>
  </w:style>
  <w:style w:type="paragraph" w:styleId="BalloonText">
    <w:name w:val="Balloon Text"/>
    <w:basedOn w:val="Normal"/>
    <w:link w:val="BalloonTextCha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8"/>
      <w:szCs w:val="28"/>
      <w:lang w:val="en"/>
    </w:rPr>
  </w:style>
  <w:style w:type="paragraph" w:styleId="ListParagraph">
    <w:name w:val="List Paragraph"/>
    <w:basedOn w:val="Normal"/>
    <w:uiPriority w:val="34"/>
    <w:qFormat/>
    <w:rsid w:val="00BB4A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4"/>
      <w:szCs w:val="26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0"/>
      <w:szCs w:val="20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8112BE"/>
    <w:rPr>
      <w:rFonts w:ascii="Arial" w:eastAsiaTheme="majorEastAsia" w:hAnsi="Arial" w:cstheme="majorBidi"/>
      <w:b/>
      <w:bCs/>
      <w:i/>
      <w:iCs/>
      <w:color w:val="000000" w:themeColor="text1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DF31CF"/>
    <w:rPr>
      <w:color w:val="0000FF" w:themeColor="hyperlink"/>
      <w:u w:val="single"/>
    </w:rPr>
  </w:style>
  <w:style w:type="table" w:styleId="LightList-Accent4">
    <w:name w:val="Light List Accent 4"/>
    <w:basedOn w:val="TableNormal"/>
    <w:uiPriority w:val="61"/>
    <w:rsid w:val="00752825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TableGrid">
    <w:name w:val="Table Grid"/>
    <w:basedOn w:val="TableNormal"/>
    <w:uiPriority w:val="59"/>
    <w:rsid w:val="000B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8B1C5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1C5B"/>
    <w:rPr>
      <w:rFonts w:ascii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8B1C5B"/>
    <w:rPr>
      <w:vertAlign w:val="superscript"/>
    </w:rPr>
  </w:style>
  <w:style w:type="paragraph" w:customStyle="1" w:styleId="Default">
    <w:name w:val="Default"/>
    <w:rsid w:val="006132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xcvLand\AppData\Roaming\Microsoft\Templates\MSAL2013_DocTemplate_PortraitB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0" ma:contentTypeDescription="Create a new document." ma:contentTypeScope="" ma:versionID="ed80fdee2137ebe8e4e029d9dffdec8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F8EAA51-B5C6-49DC-A0D5-60FA64767B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1945E0-7191-4940-98D0-EA7073CA44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9F516A-77D7-40BE-AEB6-0172C88D4072}">
  <ds:schemaRefs>
    <ds:schemaRef ds:uri="http://schemas.microsoft.com/office/2006/metadata/properties"/>
    <ds:schemaRef ds:uri="http://purl.org/dc/elements/1.1/"/>
    <ds:schemaRef ds:uri="http://www.w3.org/XML/1998/namespace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54470DDD-551B-413A-9BCA-18BD74905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MSAL2013_DocTemplate_PortraitBW</Template>
  <TotalTime>1</TotalTime>
  <Pages>9</Pages>
  <Words>683</Words>
  <Characters>3896</Characters>
  <Application>Microsoft Office Word</Application>
  <DocSecurity>4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A.R.</dc:creator>
  <cp:lastModifiedBy>Carina Ariana Popa</cp:lastModifiedBy>
  <cp:revision>2</cp:revision>
  <cp:lastPrinted>2014-03-25T07:10:00Z</cp:lastPrinted>
  <dcterms:created xsi:type="dcterms:W3CDTF">2020-10-08T19:22:00Z</dcterms:created>
  <dcterms:modified xsi:type="dcterms:W3CDTF">2020-10-08T19:22:00Z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